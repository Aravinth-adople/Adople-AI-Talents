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BF95" w14:textId="6DB6935F" w:rsidR="00100DD3" w:rsidRDefault="004F1D44" w:rsidP="008A639F">
      <w:r>
        <w:rPr>
          <w:noProof/>
        </w:rPr>
        <w:drawing>
          <wp:anchor distT="0" distB="0" distL="114300" distR="114300" simplePos="0" relativeHeight="251693056" behindDoc="0" locked="0" layoutInCell="1" allowOverlap="1" wp14:anchorId="6BE4D11A" wp14:editId="6103934E">
            <wp:simplePos x="0" y="0"/>
            <wp:positionH relativeFrom="column">
              <wp:posOffset>-2065020</wp:posOffset>
            </wp:positionH>
            <wp:positionV relativeFrom="paragraph">
              <wp:posOffset>-220980</wp:posOffset>
            </wp:positionV>
            <wp:extent cx="1400945" cy="1440180"/>
            <wp:effectExtent l="0" t="0" r="8890" b="7620"/>
            <wp:wrapNone/>
            <wp:docPr id="483762854" name="Picture 1" descr="DSC_87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8763.JPG"/>
                    <pic:cNvPicPr/>
                  </pic:nvPicPr>
                  <pic:blipFill>
                    <a:blip r:embed="rId8" cstate="print"/>
                    <a:srcRect l="17436" t="2253" r="11048" b="-32"/>
                    <a:stretch>
                      <a:fillRect/>
                    </a:stretch>
                  </pic:blipFill>
                  <pic:spPr>
                    <a:xfrm>
                      <a:off x="0" y="0"/>
                      <a:ext cx="1400945" cy="1440180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D0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1" layoutInCell="1" allowOverlap="1" wp14:anchorId="37E953F6" wp14:editId="6D78E114">
                <wp:simplePos x="0" y="0"/>
                <wp:positionH relativeFrom="page">
                  <wp:posOffset>236220</wp:posOffset>
                </wp:positionH>
                <wp:positionV relativeFrom="page">
                  <wp:posOffset>3832860</wp:posOffset>
                </wp:positionV>
                <wp:extent cx="1810385" cy="4777740"/>
                <wp:effectExtent l="0" t="0" r="0" b="381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477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5567A" w14:textId="77777777" w:rsidR="007F1D0B" w:rsidRPr="007F1D0B" w:rsidRDefault="007F1D0B" w:rsidP="007F1D0B">
                            <w:pPr>
                              <w:pStyle w:val="Heading2"/>
                            </w:pPr>
                            <w:r w:rsidRPr="007F1D0B">
                              <w:t>Education</w:t>
                            </w:r>
                          </w:p>
                          <w:p w14:paraId="18B354FF" w14:textId="77777777" w:rsidR="007F1D0B" w:rsidRPr="007F1D0B" w:rsidRDefault="007F1D0B" w:rsidP="00222939">
                            <w:pPr>
                              <w:pStyle w:val="smallspace"/>
                            </w:pPr>
                          </w:p>
                          <w:p w14:paraId="32D089D6" w14:textId="27BF825C" w:rsidR="007F1D0B" w:rsidRPr="00632DA1" w:rsidRDefault="00376BAB" w:rsidP="00222939">
                            <w:pPr>
                              <w:pStyle w:val="Sidepanelinfo"/>
                              <w:rPr>
                                <w:rStyle w:val="Emphasis"/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>Bachelor’s</w:t>
                            </w:r>
                            <w:r w:rsidR="007F1D0B"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 xml:space="preserve"> Degree</w:t>
                            </w:r>
                          </w:p>
                          <w:p w14:paraId="1017DEBA" w14:textId="0B953962" w:rsidR="00376BAB" w:rsidRPr="00632DA1" w:rsidRDefault="00376BAB" w:rsidP="00222939">
                            <w:pPr>
                              <w:pStyle w:val="Sidepanelinfo"/>
                              <w:rPr>
                                <w:rStyle w:val="Emphasis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>B.Sc</w:t>
                            </w:r>
                            <w:proofErr w:type="spellEnd"/>
                            <w:r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 xml:space="preserve"> (Hons) Agriculture</w:t>
                            </w:r>
                          </w:p>
                          <w:p w14:paraId="7714EEF2" w14:textId="53BA2A2C" w:rsidR="00376BAB" w:rsidRPr="00632DA1" w:rsidRDefault="00376BAB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sz w:val="23"/>
                                <w:szCs w:val="23"/>
                              </w:rPr>
                              <w:t>Kumaraguru Institute of Agriculture, Erode. (</w:t>
                            </w:r>
                            <w:proofErr w:type="spellStart"/>
                            <w:r w:rsidRPr="00632DA1">
                              <w:rPr>
                                <w:sz w:val="23"/>
                                <w:szCs w:val="23"/>
                              </w:rPr>
                              <w:t>Affliated</w:t>
                            </w:r>
                            <w:proofErr w:type="spellEnd"/>
                            <w:r w:rsidRPr="00632DA1">
                              <w:rPr>
                                <w:sz w:val="23"/>
                                <w:szCs w:val="23"/>
                              </w:rPr>
                              <w:t xml:space="preserve"> t</w:t>
                            </w:r>
                            <w:r w:rsidR="00823A88">
                              <w:rPr>
                                <w:sz w:val="23"/>
                                <w:szCs w:val="23"/>
                              </w:rPr>
                              <w:t xml:space="preserve">o </w:t>
                            </w:r>
                            <w:r w:rsidRPr="00632DA1">
                              <w:rPr>
                                <w:sz w:val="23"/>
                                <w:szCs w:val="23"/>
                              </w:rPr>
                              <w:t xml:space="preserve">TNAU)   </w:t>
                            </w:r>
                            <w:r w:rsidR="00603FC9" w:rsidRPr="00632DA1">
                              <w:rPr>
                                <w:sz w:val="23"/>
                                <w:szCs w:val="23"/>
                              </w:rPr>
                              <w:t xml:space="preserve">Passed out in the year </w:t>
                            </w:r>
                            <w:r w:rsidRPr="00632DA1">
                              <w:rPr>
                                <w:sz w:val="23"/>
                                <w:szCs w:val="23"/>
                              </w:rPr>
                              <w:t xml:space="preserve">  2022</w:t>
                            </w:r>
                            <w:r w:rsidR="00603FC9" w:rsidRPr="00632DA1">
                              <w:rPr>
                                <w:sz w:val="23"/>
                                <w:szCs w:val="23"/>
                              </w:rPr>
                              <w:t xml:space="preserve"> with</w:t>
                            </w:r>
                          </w:p>
                          <w:p w14:paraId="3B7C061E" w14:textId="2D2F1473" w:rsidR="00F45431" w:rsidRDefault="00376BAB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sz w:val="23"/>
                                <w:szCs w:val="23"/>
                              </w:rPr>
                              <w:t xml:space="preserve">7.9 % </w:t>
                            </w:r>
                            <w:r w:rsidR="00632DA1">
                              <w:rPr>
                                <w:sz w:val="23"/>
                                <w:szCs w:val="23"/>
                              </w:rPr>
                              <w:t xml:space="preserve">of </w:t>
                            </w:r>
                            <w:r w:rsidRPr="00632DA1">
                              <w:rPr>
                                <w:sz w:val="23"/>
                                <w:szCs w:val="23"/>
                              </w:rPr>
                              <w:t>OGPA</w:t>
                            </w:r>
                            <w:r w:rsidR="00632DA1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6B2FF94A" w14:textId="77777777" w:rsidR="00632DA1" w:rsidRPr="00632DA1" w:rsidRDefault="00632DA1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14:paraId="176325E8" w14:textId="11B252A2" w:rsidR="007F1D0B" w:rsidRPr="00632DA1" w:rsidRDefault="00376BAB" w:rsidP="00222939">
                            <w:pPr>
                              <w:pStyle w:val="Sidepanelinfo"/>
                              <w:rPr>
                                <w:rStyle w:val="Emphasis"/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>Higher Secondary</w:t>
                            </w:r>
                          </w:p>
                          <w:p w14:paraId="78F065F8" w14:textId="4C6904DC" w:rsidR="00603FC9" w:rsidRDefault="00632DA1" w:rsidP="00376BAB">
                            <w:pPr>
                              <w:pStyle w:val="Sidepanelinfo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Government Higher Secondary School, </w:t>
                            </w:r>
                            <w:proofErr w:type="spellStart"/>
                            <w:r w:rsidR="00376BAB" w:rsidRPr="00632DA1">
                              <w:rPr>
                                <w:sz w:val="23"/>
                                <w:szCs w:val="23"/>
                              </w:rPr>
                              <w:t>Velalarivelli</w:t>
                            </w:r>
                            <w:proofErr w:type="spellEnd"/>
                            <w:r>
                              <w:rPr>
                                <w:sz w:val="23"/>
                                <w:szCs w:val="23"/>
                              </w:rPr>
                              <w:t>.</w:t>
                            </w:r>
                            <w:r w:rsidR="00376BAB" w:rsidRPr="00632DA1">
                              <w:rPr>
                                <w:sz w:val="23"/>
                                <w:szCs w:val="23"/>
                              </w:rPr>
                              <w:t xml:space="preserve">   </w:t>
                            </w:r>
                            <w:r w:rsidR="00603FC9" w:rsidRPr="00632DA1">
                              <w:rPr>
                                <w:sz w:val="23"/>
                                <w:szCs w:val="23"/>
                              </w:rPr>
                              <w:t>Passed out in 2018 with 83%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 of</w:t>
                            </w:r>
                            <w:r w:rsidR="00376BAB" w:rsidRPr="00632DA1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marks.</w:t>
                            </w:r>
                          </w:p>
                          <w:p w14:paraId="5CF42531" w14:textId="77777777" w:rsidR="00632DA1" w:rsidRPr="00632DA1" w:rsidRDefault="00632DA1" w:rsidP="00376BAB">
                            <w:pPr>
                              <w:pStyle w:val="Sidepanelinfo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14:paraId="1AA0B3DE" w14:textId="2E0F5BF1" w:rsidR="00603FC9" w:rsidRPr="00632DA1" w:rsidRDefault="00603FC9" w:rsidP="00603FC9">
                            <w:pPr>
                              <w:pStyle w:val="Sidepanelinfo"/>
                              <w:rPr>
                                <w:rStyle w:val="Emphasis"/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rStyle w:val="Emphasis"/>
                                <w:sz w:val="23"/>
                                <w:szCs w:val="23"/>
                              </w:rPr>
                              <w:t>SSLC</w:t>
                            </w:r>
                          </w:p>
                          <w:p w14:paraId="20DF14C7" w14:textId="239EA47F" w:rsidR="00603FC9" w:rsidRPr="00632DA1" w:rsidRDefault="00603FC9" w:rsidP="00603FC9">
                            <w:pPr>
                              <w:pStyle w:val="Sidepanelinfo"/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>Govt</w:t>
                            </w:r>
                            <w:r w:rsidR="00F45431"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 xml:space="preserve"> Girls Higher Secondary Sch</w:t>
                            </w:r>
                            <w:r w:rsid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>oo</w:t>
                            </w:r>
                            <w:r w:rsidR="00F45431"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 xml:space="preserve">l, </w:t>
                            </w:r>
                            <w:proofErr w:type="spellStart"/>
                            <w:r w:rsidR="00F45431"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>Tiruchengode</w:t>
                            </w:r>
                            <w:proofErr w:type="spellEnd"/>
                            <w:r w:rsidR="00F45431"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>, Passed out in 2016</w:t>
                            </w:r>
                            <w:r w:rsid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 xml:space="preserve">  </w:t>
                            </w:r>
                            <w:r w:rsidR="00F45431" w:rsidRP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 xml:space="preserve"> With 93%</w:t>
                            </w:r>
                            <w:r w:rsidR="00632DA1">
                              <w:rPr>
                                <w:rStyle w:val="Emphasis"/>
                                <w:b w:val="0"/>
                                <w:bCs/>
                                <w:sz w:val="23"/>
                                <w:szCs w:val="23"/>
                              </w:rPr>
                              <w:t xml:space="preserve"> of marks.</w:t>
                            </w:r>
                          </w:p>
                          <w:p w14:paraId="5114A001" w14:textId="28EDCDD1" w:rsidR="007F1D0B" w:rsidRPr="00632DA1" w:rsidRDefault="00376BAB" w:rsidP="00632DA1">
                            <w:pPr>
                              <w:pStyle w:val="Sidepanelinfo"/>
                              <w:jc w:val="left"/>
                              <w:rPr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sz w:val="23"/>
                                <w:szCs w:val="23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953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6pt;margin-top:301.8pt;width:142.55pt;height:376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" filled="f" stroked="f">
                <v:textbox>
                  <w:txbxContent>
                    <w:p w14:paraId="2665567A" w14:textId="77777777" w:rsidR="007F1D0B" w:rsidRPr="007F1D0B" w:rsidRDefault="007F1D0B" w:rsidP="007F1D0B">
                      <w:pPr>
                        <w:pStyle w:val="Heading2"/>
                      </w:pPr>
                      <w:r w:rsidRPr="007F1D0B">
                        <w:t>Education</w:t>
                      </w:r>
                    </w:p>
                    <w:p w14:paraId="18B354FF" w14:textId="77777777" w:rsidR="007F1D0B" w:rsidRPr="007F1D0B" w:rsidRDefault="007F1D0B" w:rsidP="00222939">
                      <w:pPr>
                        <w:pStyle w:val="smallspace"/>
                      </w:pPr>
                    </w:p>
                    <w:p w14:paraId="32D089D6" w14:textId="27BF825C" w:rsidR="007F1D0B" w:rsidRPr="00632DA1" w:rsidRDefault="00376BAB" w:rsidP="00222939">
                      <w:pPr>
                        <w:pStyle w:val="Sidepanelinfo"/>
                        <w:rPr>
                          <w:rStyle w:val="Emphasis"/>
                          <w:sz w:val="23"/>
                          <w:szCs w:val="23"/>
                        </w:rPr>
                      </w:pPr>
                      <w:r w:rsidRPr="00632DA1">
                        <w:rPr>
                          <w:rStyle w:val="Emphasis"/>
                          <w:sz w:val="23"/>
                          <w:szCs w:val="23"/>
                        </w:rPr>
                        <w:t>Bachelor’s</w:t>
                      </w:r>
                      <w:r w:rsidR="007F1D0B" w:rsidRPr="00632DA1">
                        <w:rPr>
                          <w:rStyle w:val="Emphasis"/>
                          <w:sz w:val="23"/>
                          <w:szCs w:val="23"/>
                        </w:rPr>
                        <w:t xml:space="preserve"> Degree</w:t>
                      </w:r>
                    </w:p>
                    <w:p w14:paraId="1017DEBA" w14:textId="0B953962" w:rsidR="00376BAB" w:rsidRPr="00632DA1" w:rsidRDefault="00376BAB" w:rsidP="00222939">
                      <w:pPr>
                        <w:pStyle w:val="Sidepanelinfo"/>
                        <w:rPr>
                          <w:rStyle w:val="Emphasis"/>
                          <w:sz w:val="23"/>
                          <w:szCs w:val="23"/>
                        </w:rPr>
                      </w:pPr>
                      <w:proofErr w:type="gramStart"/>
                      <w:r w:rsidRPr="00632DA1">
                        <w:rPr>
                          <w:rStyle w:val="Emphasis"/>
                          <w:sz w:val="23"/>
                          <w:szCs w:val="23"/>
                        </w:rPr>
                        <w:t>B.Sc</w:t>
                      </w:r>
                      <w:proofErr w:type="gramEnd"/>
                      <w:r w:rsidRPr="00632DA1">
                        <w:rPr>
                          <w:rStyle w:val="Emphasis"/>
                          <w:sz w:val="23"/>
                          <w:szCs w:val="23"/>
                        </w:rPr>
                        <w:t xml:space="preserve"> (Hons) Agriculture</w:t>
                      </w:r>
                    </w:p>
                    <w:p w14:paraId="7714EEF2" w14:textId="53BA2A2C" w:rsidR="00376BAB" w:rsidRPr="00632DA1" w:rsidRDefault="00376BAB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  <w:r w:rsidRPr="00632DA1">
                        <w:rPr>
                          <w:sz w:val="23"/>
                          <w:szCs w:val="23"/>
                        </w:rPr>
                        <w:t>Kumaraguru Institute of Agriculture, Erode. (Affliated t</w:t>
                      </w:r>
                      <w:r w:rsidR="00823A88">
                        <w:rPr>
                          <w:sz w:val="23"/>
                          <w:szCs w:val="23"/>
                        </w:rPr>
                        <w:t xml:space="preserve">o </w:t>
                      </w:r>
                      <w:proofErr w:type="gramStart"/>
                      <w:r w:rsidRPr="00632DA1">
                        <w:rPr>
                          <w:sz w:val="23"/>
                          <w:szCs w:val="23"/>
                        </w:rPr>
                        <w:t xml:space="preserve">TNAU)   </w:t>
                      </w:r>
                      <w:proofErr w:type="gramEnd"/>
                      <w:r w:rsidR="00603FC9" w:rsidRPr="00632DA1">
                        <w:rPr>
                          <w:sz w:val="23"/>
                          <w:szCs w:val="23"/>
                        </w:rPr>
                        <w:t xml:space="preserve">Passed out in the year </w:t>
                      </w:r>
                      <w:r w:rsidRPr="00632DA1">
                        <w:rPr>
                          <w:sz w:val="23"/>
                          <w:szCs w:val="23"/>
                        </w:rPr>
                        <w:t xml:space="preserve">  2022</w:t>
                      </w:r>
                      <w:r w:rsidR="00603FC9" w:rsidRPr="00632DA1">
                        <w:rPr>
                          <w:sz w:val="23"/>
                          <w:szCs w:val="23"/>
                        </w:rPr>
                        <w:t xml:space="preserve"> with</w:t>
                      </w:r>
                    </w:p>
                    <w:p w14:paraId="3B7C061E" w14:textId="2D2F1473" w:rsidR="00F45431" w:rsidRDefault="00376BAB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  <w:r w:rsidRPr="00632DA1">
                        <w:rPr>
                          <w:sz w:val="23"/>
                          <w:szCs w:val="23"/>
                        </w:rPr>
                        <w:t xml:space="preserve">7.9 % </w:t>
                      </w:r>
                      <w:r w:rsidR="00632DA1">
                        <w:rPr>
                          <w:sz w:val="23"/>
                          <w:szCs w:val="23"/>
                        </w:rPr>
                        <w:t xml:space="preserve">of </w:t>
                      </w:r>
                      <w:r w:rsidRPr="00632DA1">
                        <w:rPr>
                          <w:sz w:val="23"/>
                          <w:szCs w:val="23"/>
                        </w:rPr>
                        <w:t>OGPA</w:t>
                      </w:r>
                      <w:r w:rsidR="00632DA1">
                        <w:rPr>
                          <w:sz w:val="23"/>
                          <w:szCs w:val="23"/>
                        </w:rPr>
                        <w:t xml:space="preserve"> </w:t>
                      </w:r>
                    </w:p>
                    <w:p w14:paraId="6B2FF94A" w14:textId="77777777" w:rsidR="00632DA1" w:rsidRPr="00632DA1" w:rsidRDefault="00632DA1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</w:p>
                    <w:p w14:paraId="176325E8" w14:textId="11B252A2" w:rsidR="007F1D0B" w:rsidRPr="00632DA1" w:rsidRDefault="00376BAB" w:rsidP="00222939">
                      <w:pPr>
                        <w:pStyle w:val="Sidepanelinfo"/>
                        <w:rPr>
                          <w:rStyle w:val="Emphasis"/>
                          <w:sz w:val="23"/>
                          <w:szCs w:val="23"/>
                        </w:rPr>
                      </w:pPr>
                      <w:r w:rsidRPr="00632DA1">
                        <w:rPr>
                          <w:rStyle w:val="Emphasis"/>
                          <w:sz w:val="23"/>
                          <w:szCs w:val="23"/>
                        </w:rPr>
                        <w:t>Higher Secondary</w:t>
                      </w:r>
                    </w:p>
                    <w:p w14:paraId="78F065F8" w14:textId="4C6904DC" w:rsidR="00603FC9" w:rsidRDefault="00632DA1" w:rsidP="00376BAB">
                      <w:pPr>
                        <w:pStyle w:val="Sidepanelinfo"/>
                        <w:jc w:val="left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Government Higher Secondary School, </w:t>
                      </w:r>
                      <w:r w:rsidR="00376BAB" w:rsidRPr="00632DA1">
                        <w:rPr>
                          <w:sz w:val="23"/>
                          <w:szCs w:val="23"/>
                        </w:rPr>
                        <w:t>Velalarivelli</w:t>
                      </w:r>
                      <w:r>
                        <w:rPr>
                          <w:sz w:val="23"/>
                          <w:szCs w:val="23"/>
                        </w:rPr>
                        <w:t>.</w:t>
                      </w:r>
                      <w:r w:rsidR="00376BAB" w:rsidRPr="00632DA1">
                        <w:rPr>
                          <w:sz w:val="23"/>
                          <w:szCs w:val="23"/>
                        </w:rPr>
                        <w:t xml:space="preserve">   </w:t>
                      </w:r>
                      <w:r w:rsidR="00603FC9" w:rsidRPr="00632DA1">
                        <w:rPr>
                          <w:sz w:val="23"/>
                          <w:szCs w:val="23"/>
                        </w:rPr>
                        <w:t>Passed out in 2018 with 83%</w:t>
                      </w:r>
                      <w:r>
                        <w:rPr>
                          <w:sz w:val="23"/>
                          <w:szCs w:val="23"/>
                        </w:rPr>
                        <w:t xml:space="preserve"> of</w:t>
                      </w:r>
                      <w:r w:rsidR="00376BAB" w:rsidRPr="00632DA1">
                        <w:rPr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</w:rPr>
                        <w:t>marks.</w:t>
                      </w:r>
                    </w:p>
                    <w:p w14:paraId="5CF42531" w14:textId="77777777" w:rsidR="00632DA1" w:rsidRPr="00632DA1" w:rsidRDefault="00632DA1" w:rsidP="00376BAB">
                      <w:pPr>
                        <w:pStyle w:val="Sidepanelinfo"/>
                        <w:jc w:val="left"/>
                        <w:rPr>
                          <w:sz w:val="23"/>
                          <w:szCs w:val="23"/>
                        </w:rPr>
                      </w:pPr>
                    </w:p>
                    <w:p w14:paraId="1AA0B3DE" w14:textId="2E0F5BF1" w:rsidR="00603FC9" w:rsidRPr="00632DA1" w:rsidRDefault="00603FC9" w:rsidP="00603FC9">
                      <w:pPr>
                        <w:pStyle w:val="Sidepanelinfo"/>
                        <w:rPr>
                          <w:rStyle w:val="Emphasis"/>
                          <w:sz w:val="23"/>
                          <w:szCs w:val="23"/>
                        </w:rPr>
                      </w:pPr>
                      <w:r w:rsidRPr="00632DA1">
                        <w:rPr>
                          <w:rStyle w:val="Emphasis"/>
                          <w:sz w:val="23"/>
                          <w:szCs w:val="23"/>
                        </w:rPr>
                        <w:t>SSLC</w:t>
                      </w:r>
                    </w:p>
                    <w:p w14:paraId="20DF14C7" w14:textId="239EA47F" w:rsidR="00603FC9" w:rsidRPr="00632DA1" w:rsidRDefault="00603FC9" w:rsidP="00603FC9">
                      <w:pPr>
                        <w:pStyle w:val="Sidepanelinfo"/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</w:pPr>
                      <w:r w:rsidRP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>Govt</w:t>
                      </w:r>
                      <w:r w:rsidR="00F45431" w:rsidRP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 xml:space="preserve"> Girls Higher Secondary Sch</w:t>
                      </w:r>
                      <w:r w:rsid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>oo</w:t>
                      </w:r>
                      <w:r w:rsidR="00F45431" w:rsidRP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>l, Tiruchengode, Passed out in 2016</w:t>
                      </w:r>
                      <w:r w:rsid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 xml:space="preserve">  </w:t>
                      </w:r>
                      <w:r w:rsidR="00F45431" w:rsidRP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 xml:space="preserve"> With 93%</w:t>
                      </w:r>
                      <w:r w:rsidR="00632DA1">
                        <w:rPr>
                          <w:rStyle w:val="Emphasis"/>
                          <w:b w:val="0"/>
                          <w:bCs/>
                          <w:sz w:val="23"/>
                          <w:szCs w:val="23"/>
                        </w:rPr>
                        <w:t xml:space="preserve"> of marks.</w:t>
                      </w:r>
                    </w:p>
                    <w:p w14:paraId="5114A001" w14:textId="28EDCDD1" w:rsidR="007F1D0B" w:rsidRPr="00632DA1" w:rsidRDefault="00376BAB" w:rsidP="00632DA1">
                      <w:pPr>
                        <w:pStyle w:val="Sidepanelinfo"/>
                        <w:jc w:val="left"/>
                        <w:rPr>
                          <w:sz w:val="23"/>
                          <w:szCs w:val="23"/>
                        </w:rPr>
                      </w:pPr>
                      <w:r w:rsidRPr="00632DA1">
                        <w:rPr>
                          <w:sz w:val="23"/>
                          <w:szCs w:val="23"/>
                        </w:rPr>
                        <w:t xml:space="preserve">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F1D0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39C9C60C" wp14:editId="24EF2B4B">
                <wp:simplePos x="0" y="0"/>
                <wp:positionH relativeFrom="page">
                  <wp:posOffset>236220</wp:posOffset>
                </wp:positionH>
                <wp:positionV relativeFrom="page">
                  <wp:posOffset>8587740</wp:posOffset>
                </wp:positionV>
                <wp:extent cx="1810385" cy="117348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1173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D99DB" w14:textId="0E7A4073" w:rsidR="007F1D0B" w:rsidRDefault="00376BAB" w:rsidP="00BB762E">
                            <w:pPr>
                              <w:pStyle w:val="Heading2"/>
                            </w:pPr>
                            <w:r>
                              <w:t>languages known</w:t>
                            </w:r>
                          </w:p>
                          <w:p w14:paraId="40885908" w14:textId="5AF86550" w:rsidR="00376BAB" w:rsidRPr="008E3B9F" w:rsidRDefault="00376BAB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  <w:r w:rsidRPr="008E3B9F">
                              <w:rPr>
                                <w:sz w:val="23"/>
                                <w:szCs w:val="23"/>
                              </w:rPr>
                              <w:t>Tamil</w:t>
                            </w:r>
                          </w:p>
                          <w:p w14:paraId="4DBC98A6" w14:textId="08FE9BAC" w:rsidR="00376BAB" w:rsidRPr="008E3B9F" w:rsidRDefault="00376BAB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  <w:r w:rsidRPr="008E3B9F">
                              <w:rPr>
                                <w:sz w:val="23"/>
                                <w:szCs w:val="23"/>
                              </w:rPr>
                              <w:t>English</w:t>
                            </w:r>
                          </w:p>
                          <w:p w14:paraId="6E3E3C73" w14:textId="7EBFD1C4" w:rsidR="007F1D0B" w:rsidRPr="008E3B9F" w:rsidRDefault="00376BAB" w:rsidP="00222939">
                            <w:pPr>
                              <w:pStyle w:val="Sidepanelinfo"/>
                              <w:rPr>
                                <w:sz w:val="23"/>
                                <w:szCs w:val="23"/>
                              </w:rPr>
                            </w:pPr>
                            <w:r w:rsidRPr="008E3B9F">
                              <w:rPr>
                                <w:sz w:val="23"/>
                                <w:szCs w:val="23"/>
                              </w:rPr>
                              <w:t>Telugu</w:t>
                            </w:r>
                          </w:p>
                          <w:p w14:paraId="64A20D26" w14:textId="77777777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  <w:p w14:paraId="37DF50EF" w14:textId="77777777" w:rsidR="007F1D0B" w:rsidRPr="007F1D0B" w:rsidRDefault="007F1D0B" w:rsidP="00222939">
                            <w:pPr>
                              <w:pStyle w:val="Side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C60C" id="_x0000_s1027" type="#_x0000_t202" style="position:absolute;left:0;text-align:left;margin-left:18.6pt;margin-top:676.2pt;width:142.55pt;height:92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" filled="f" stroked="f">
                <v:textbox>
                  <w:txbxContent>
                    <w:p w14:paraId="45AD99DB" w14:textId="0E7A4073" w:rsidR="007F1D0B" w:rsidRDefault="00376BAB" w:rsidP="00BB762E">
                      <w:pPr>
                        <w:pStyle w:val="Heading2"/>
                      </w:pPr>
                      <w:r>
                        <w:t>languages known</w:t>
                      </w:r>
                    </w:p>
                    <w:p w14:paraId="40885908" w14:textId="5AF86550" w:rsidR="00376BAB" w:rsidRPr="008E3B9F" w:rsidRDefault="00376BAB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  <w:r w:rsidRPr="008E3B9F">
                        <w:rPr>
                          <w:sz w:val="23"/>
                          <w:szCs w:val="23"/>
                        </w:rPr>
                        <w:t>Tamil</w:t>
                      </w:r>
                    </w:p>
                    <w:p w14:paraId="4DBC98A6" w14:textId="08FE9BAC" w:rsidR="00376BAB" w:rsidRPr="008E3B9F" w:rsidRDefault="00376BAB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  <w:r w:rsidRPr="008E3B9F">
                        <w:rPr>
                          <w:sz w:val="23"/>
                          <w:szCs w:val="23"/>
                        </w:rPr>
                        <w:t>English</w:t>
                      </w:r>
                    </w:p>
                    <w:p w14:paraId="6E3E3C73" w14:textId="7EBFD1C4" w:rsidR="007F1D0B" w:rsidRPr="008E3B9F" w:rsidRDefault="00376BAB" w:rsidP="00222939">
                      <w:pPr>
                        <w:pStyle w:val="Sidepanelinfo"/>
                        <w:rPr>
                          <w:sz w:val="23"/>
                          <w:szCs w:val="23"/>
                        </w:rPr>
                      </w:pPr>
                      <w:r w:rsidRPr="008E3B9F">
                        <w:rPr>
                          <w:sz w:val="23"/>
                          <w:szCs w:val="23"/>
                        </w:rPr>
                        <w:t>Telugu</w:t>
                      </w:r>
                    </w:p>
                    <w:p w14:paraId="64A20D26" w14:textId="77777777" w:rsidR="007F1D0B" w:rsidRPr="007F1D0B" w:rsidRDefault="007F1D0B" w:rsidP="00222939">
                      <w:pPr>
                        <w:pStyle w:val="Sidepanelinfo"/>
                      </w:pPr>
                    </w:p>
                    <w:p w14:paraId="37DF50EF" w14:textId="77777777" w:rsidR="007F1D0B" w:rsidRPr="007F1D0B" w:rsidRDefault="007F1D0B" w:rsidP="00222939">
                      <w:pPr>
                        <w:pStyle w:val="Side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F1D0B" w:rsidRPr="00033A17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1" layoutInCell="1" allowOverlap="1" wp14:anchorId="63672E48" wp14:editId="3E19CE0D">
                <wp:simplePos x="0" y="0"/>
                <wp:positionH relativeFrom="page">
                  <wp:posOffset>510540</wp:posOffset>
                </wp:positionH>
                <wp:positionV relativeFrom="page">
                  <wp:posOffset>2186940</wp:posOffset>
                </wp:positionV>
                <wp:extent cx="1813560" cy="1539240"/>
                <wp:effectExtent l="0" t="0" r="0" b="38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6197F" w14:textId="491E35E1" w:rsidR="007F1D0B" w:rsidRPr="00632DA1" w:rsidRDefault="00376BAB" w:rsidP="007F1D0B">
                            <w:pPr>
                              <w:pStyle w:val="Contactinfo"/>
                              <w:rPr>
                                <w:sz w:val="23"/>
                                <w:szCs w:val="23"/>
                              </w:rPr>
                            </w:pPr>
                            <w:r w:rsidRPr="00632DA1">
                              <w:rPr>
                                <w:sz w:val="23"/>
                                <w:szCs w:val="23"/>
                              </w:rPr>
                              <w:t>6374064736</w:t>
                            </w:r>
                          </w:p>
                          <w:p w14:paraId="480CDC14" w14:textId="7DDE4AB2" w:rsidR="007F1D0B" w:rsidRPr="007F1D0B" w:rsidRDefault="00376BAB" w:rsidP="007F1D0B">
                            <w:pPr>
                              <w:pStyle w:val="Contactinfo"/>
                            </w:pPr>
                            <w:r>
                              <w:t>Kasthuri28sri@gmail.com</w:t>
                            </w:r>
                          </w:p>
                          <w:p w14:paraId="6C4D0578" w14:textId="05D58AE2" w:rsidR="006047A0" w:rsidRDefault="006047A0" w:rsidP="00376BAB">
                            <w:pPr>
                              <w:pStyle w:val="Contactinfo"/>
                              <w:jc w:val="left"/>
                            </w:pPr>
                            <w:proofErr w:type="spellStart"/>
                            <w:r>
                              <w:t>D.Kasthuri</w:t>
                            </w:r>
                            <w:proofErr w:type="spellEnd"/>
                            <w:r>
                              <w:t xml:space="preserve"> D/O Duraisamy</w:t>
                            </w:r>
                          </w:p>
                          <w:p w14:paraId="7C208A69" w14:textId="3CE72A8D" w:rsidR="007F1D0B" w:rsidRPr="003C3799" w:rsidRDefault="00376BAB" w:rsidP="00632DA1">
                            <w:pPr>
                              <w:pStyle w:val="Contactinfo"/>
                              <w:jc w:val="left"/>
                            </w:pPr>
                            <w:r>
                              <w:t xml:space="preserve">49, </w:t>
                            </w:r>
                            <w:proofErr w:type="spellStart"/>
                            <w:r>
                              <w:t>Vellalapatti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Suriyampalayam</w:t>
                            </w:r>
                            <w:proofErr w:type="spellEnd"/>
                            <w:r w:rsidR="00632DA1">
                              <w:t xml:space="preserve"> </w:t>
                            </w:r>
                            <w:r w:rsidR="006047A0">
                              <w:t>(PO)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Tiruchengode</w:t>
                            </w:r>
                            <w:proofErr w:type="spellEnd"/>
                            <w:r w:rsidR="006047A0">
                              <w:t xml:space="preserve"> (TK)</w:t>
                            </w:r>
                            <w:r>
                              <w:t>, Namakkal</w:t>
                            </w:r>
                            <w:r w:rsidR="006047A0">
                              <w:t xml:space="preserve"> (DT)</w:t>
                            </w:r>
                            <w:r>
                              <w:t xml:space="preserve"> - 637209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2E48" id="Text Box 15" o:spid="_x0000_s1028" type="#_x0000_t202" style="position:absolute;left:0;text-align:left;margin-left:40.2pt;margin-top:172.2pt;width:142.8pt;height:121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" filled="f" stroked="f">
                <v:textbox>
                  <w:txbxContent>
                    <w:p w14:paraId="1F06197F" w14:textId="491E35E1" w:rsidR="007F1D0B" w:rsidRPr="00632DA1" w:rsidRDefault="00376BAB" w:rsidP="007F1D0B">
                      <w:pPr>
                        <w:pStyle w:val="Contactinfo"/>
                        <w:rPr>
                          <w:sz w:val="23"/>
                          <w:szCs w:val="23"/>
                        </w:rPr>
                      </w:pPr>
                      <w:r w:rsidRPr="00632DA1">
                        <w:rPr>
                          <w:sz w:val="23"/>
                          <w:szCs w:val="23"/>
                        </w:rPr>
                        <w:t>6374064736</w:t>
                      </w:r>
                    </w:p>
                    <w:p w14:paraId="480CDC14" w14:textId="7DDE4AB2" w:rsidR="007F1D0B" w:rsidRPr="007F1D0B" w:rsidRDefault="00376BAB" w:rsidP="007F1D0B">
                      <w:pPr>
                        <w:pStyle w:val="Contactinfo"/>
                      </w:pPr>
                      <w:r>
                        <w:t>Kasthuri28sri@gmail.com</w:t>
                      </w:r>
                    </w:p>
                    <w:p w14:paraId="6C4D0578" w14:textId="05D58AE2" w:rsidR="006047A0" w:rsidRDefault="006047A0" w:rsidP="00376BAB">
                      <w:pPr>
                        <w:pStyle w:val="Contactinfo"/>
                        <w:jc w:val="left"/>
                      </w:pPr>
                      <w:r>
                        <w:t>D.Kasthuri D/O Duraisamy</w:t>
                      </w:r>
                    </w:p>
                    <w:p w14:paraId="7C208A69" w14:textId="3CE72A8D" w:rsidR="007F1D0B" w:rsidRPr="003C3799" w:rsidRDefault="00376BAB" w:rsidP="00632DA1">
                      <w:pPr>
                        <w:pStyle w:val="Contactinfo"/>
                        <w:jc w:val="left"/>
                      </w:pPr>
                      <w:r>
                        <w:t>49, Vellalapatti, Suriyampalayam</w:t>
                      </w:r>
                      <w:r w:rsidR="00632DA1">
                        <w:t xml:space="preserve"> </w:t>
                      </w:r>
                      <w:r w:rsidR="006047A0">
                        <w:t>(PO)</w:t>
                      </w:r>
                      <w:r>
                        <w:t>, Tiruchengode</w:t>
                      </w:r>
                      <w:r w:rsidR="006047A0">
                        <w:t xml:space="preserve"> (TK)</w:t>
                      </w:r>
                      <w:r>
                        <w:t>, Namakkal</w:t>
                      </w:r>
                      <w:r w:rsidR="006047A0">
                        <w:t xml:space="preserve"> (DT)</w:t>
                      </w:r>
                      <w:r>
                        <w:t xml:space="preserve"> - 637209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8A639F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1" layoutInCell="1" allowOverlap="1" wp14:anchorId="3C91EFCE" wp14:editId="52C080CB">
                <wp:simplePos x="0" y="0"/>
                <wp:positionH relativeFrom="page">
                  <wp:posOffset>312420</wp:posOffset>
                </wp:positionH>
                <wp:positionV relativeFrom="page">
                  <wp:posOffset>2247900</wp:posOffset>
                </wp:positionV>
                <wp:extent cx="164465" cy="541020"/>
                <wp:effectExtent l="0" t="0" r="6985" b="0"/>
                <wp:wrapSquare wrapText="bothSides"/>
                <wp:docPr id="2" name="Group 2" descr="Group of communication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541020"/>
                          <a:chOff x="0" y="-8152"/>
                          <a:chExt cx="162560" cy="547352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8152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4523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7275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9C52D1" id="Group 2" o:spid="_x0000_s1026" alt="Group of communication icons" style="position:absolute;margin-left:24.6pt;margin-top:177pt;width:12.95pt;height:42.6pt;z-index:251681792;mso-position-horizontal-relative:page;mso-position-vertical-relative:page;mso-width-relative:margin;mso-height-relative:margin" coordorigin=",-81" coordsize="1625,547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top:-81;width:1625;height:1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">
                  <v:imagedata r:id="rId15" o:title=""/>
                </v:shape>
                <v:shape id="Graphic 22" o:spid="_x0000_s1028" type="#_x0000_t75" style="position:absolute;top:1845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">
                  <v:imagedata r:id="rId16" o:title=""/>
                </v:shape>
                <v:shape id="Graphic 23" o:spid="_x0000_s1029" type="#_x0000_t75" style="position:absolute;top:3772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">
                  <v:imagedata r:id="rId17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A639F" w:rsidRPr="00033A1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121B97A5" wp14:editId="3CE25AC1">
                <wp:simplePos x="0" y="0"/>
                <wp:positionH relativeFrom="page">
                  <wp:posOffset>237490</wp:posOffset>
                </wp:positionH>
                <wp:positionV relativeFrom="page">
                  <wp:posOffset>1865630</wp:posOffset>
                </wp:positionV>
                <wp:extent cx="1655064" cy="301752"/>
                <wp:effectExtent l="0" t="0" r="0" b="31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5064" cy="3017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8168" w14:textId="77777777" w:rsidR="008A639F" w:rsidRPr="008A639F" w:rsidRDefault="007F1D0B" w:rsidP="007F1D0B">
                            <w:pPr>
                              <w:pStyle w:val="Heading2"/>
                            </w:pPr>
                            <w:r w:rsidRPr="008A639F"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B97A5" id="Text Box 3" o:spid="_x0000_s1029" type="#_x0000_t202" style="position:absolute;left:0;text-align:left;margin-left:18.7pt;margin-top:146.9pt;width:130.3pt;height:23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" filled="f" stroked="f">
                <v:textbox>
                  <w:txbxContent>
                    <w:p w14:paraId="2AFA8168" w14:textId="77777777" w:rsidR="008A639F" w:rsidRPr="008A639F" w:rsidRDefault="007F1D0B" w:rsidP="007F1D0B">
                      <w:pPr>
                        <w:pStyle w:val="Heading2"/>
                      </w:pPr>
                      <w:r w:rsidRPr="008A639F">
                        <w:t>Contact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04548C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4" behindDoc="1" locked="1" layoutInCell="1" allowOverlap="1" wp14:anchorId="48FBD505" wp14:editId="10409435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38459382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46355"/>
                          <a:chExt cx="7772742" cy="10058400"/>
                        </a:xfrm>
                      </wpg:grpSpPr>
                      <wps:wsp>
                        <wps:cNvPr id="245410684" name="Rectangle 245410684"/>
                        <wps:cNvSpPr/>
                        <wps:spPr>
                          <a:xfrm>
                            <a:off x="0" y="46355"/>
                            <a:ext cx="2215896" cy="1005840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310507" name="Rectangle 1717310507"/>
                        <wps:cNvSpPr/>
                        <wps:spPr>
                          <a:xfrm>
                            <a:off x="0" y="518160"/>
                            <a:ext cx="7772742" cy="92646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E3C20" id="Group 8" o:spid="_x0000_s1026" alt="&quot;&quot;" style="position:absolute;margin-left:-198pt;margin-top:0;width:612pt;height:11in;z-index:-251664386;mso-position-vertical-relative:page;mso-height-relative:margin" coordorigin=",463" coordsize="7772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">
                <v:rect id="Rectangle 245410684" o:spid="_x0000_s1027" style="position:absolute;top:463;width:22158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" fillcolor="#f2f3f3 [3208]" stroked="f" strokeweight="1pt"/>
                <v:rect id="Rectangle 1717310507" o:spid="_x0000_s1028" style="position:absolute;top:5181;width:77727;height:92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" fillcolor="#d5dce4 [3209]" stroked="f" strokeweight="1pt"/>
                <w10:wrap anchory="page"/>
                <w10:anchorlock/>
              </v:group>
            </w:pict>
          </mc:Fallback>
        </mc:AlternateContent>
      </w:r>
    </w:p>
    <w:p w14:paraId="2D18E117" w14:textId="3EA2F10E" w:rsidR="008A639F" w:rsidRDefault="00376BAB" w:rsidP="00603FC9">
      <w:pPr>
        <w:pStyle w:val="Title"/>
      </w:pPr>
      <w:r>
        <w:t>KASTHURI</w:t>
      </w:r>
    </w:p>
    <w:p w14:paraId="3F4DE06D" w14:textId="4D08BBED" w:rsidR="005E158C" w:rsidRPr="002E7FB7" w:rsidRDefault="002E7FB7" w:rsidP="00632DA1">
      <w:pPr>
        <w:pStyle w:val="Subtitle"/>
      </w:pPr>
      <w:r>
        <w:t xml:space="preserve"> </w:t>
      </w:r>
      <w:r w:rsidR="005E158C" w:rsidRPr="002E7FB7">
        <w:t>B.Sc (Hons) Agriculture</w:t>
      </w:r>
    </w:p>
    <w:p w14:paraId="2E7FF783" w14:textId="77777777" w:rsidR="008A639F" w:rsidRPr="007F1D0B" w:rsidRDefault="008A639F" w:rsidP="008A639F"/>
    <w:p w14:paraId="2236039E" w14:textId="77777777" w:rsidR="00823A88" w:rsidRDefault="00823A88" w:rsidP="007F1D0B">
      <w:pPr>
        <w:pStyle w:val="Heading2"/>
      </w:pPr>
    </w:p>
    <w:p w14:paraId="27B889CD" w14:textId="153EB86E" w:rsidR="007F1D0B" w:rsidRDefault="007F1D0B" w:rsidP="007F1D0B">
      <w:pPr>
        <w:pStyle w:val="Heading2"/>
      </w:pPr>
      <w:r>
        <w:t>Professional overview</w:t>
      </w:r>
    </w:p>
    <w:p w14:paraId="6D8B434E" w14:textId="77777777" w:rsidR="007F1D0B" w:rsidRDefault="007F1D0B" w:rsidP="007F1D0B">
      <w:pPr>
        <w:pStyle w:val="smallspace"/>
      </w:pPr>
    </w:p>
    <w:p w14:paraId="68F1B9F4" w14:textId="52F8D43D" w:rsidR="007F1D0B" w:rsidRPr="008E3B9F" w:rsidRDefault="00603FC9" w:rsidP="00222939">
      <w:pPr>
        <w:rPr>
          <w:rFonts w:cstheme="minorHAnsi"/>
          <w:color w:val="000000" w:themeColor="text1"/>
          <w:sz w:val="23"/>
          <w:szCs w:val="23"/>
          <w:lang w:val="en-IN"/>
        </w:rPr>
      </w:pPr>
      <w:r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   </w:t>
      </w:r>
      <w:r w:rsidR="00931A0F" w:rsidRPr="008E3B9F">
        <w:rPr>
          <w:color w:val="000000" w:themeColor="text1"/>
          <w:sz w:val="23"/>
          <w:szCs w:val="23"/>
        </w:rPr>
        <w:t xml:space="preserve"> </w:t>
      </w:r>
      <w:r w:rsidR="00931A0F" w:rsidRPr="008E3B9F">
        <w:rPr>
          <w:rFonts w:cstheme="minorHAnsi"/>
          <w:color w:val="000000" w:themeColor="text1"/>
          <w:sz w:val="23"/>
          <w:szCs w:val="23"/>
          <w:lang w:val="en-IN"/>
        </w:rPr>
        <w:t>Dedicated field-level professional with experience working closely with rural communities. I serve as a bridge between farmers and essential resources, offering practical guidance on crop management, resource access, and sustainable agricultural practices.</w:t>
      </w:r>
    </w:p>
    <w:p w14:paraId="2F57230E" w14:textId="77777777" w:rsidR="008E3B9F" w:rsidRDefault="008E3B9F" w:rsidP="007F1D0B">
      <w:pPr>
        <w:pStyle w:val="Heading2"/>
      </w:pPr>
    </w:p>
    <w:p w14:paraId="1C77A9E6" w14:textId="4181E5BC" w:rsidR="007F1D0B" w:rsidRDefault="007F1D0B" w:rsidP="007F1D0B">
      <w:pPr>
        <w:pStyle w:val="Heading2"/>
      </w:pPr>
      <w:r>
        <w:t>Work experience</w:t>
      </w:r>
    </w:p>
    <w:p w14:paraId="5A46FB63" w14:textId="77777777" w:rsidR="00823A88" w:rsidRPr="00823A88" w:rsidRDefault="00823A88" w:rsidP="00823A88"/>
    <w:p w14:paraId="447F1240" w14:textId="5E1143EB" w:rsidR="007F1D0B" w:rsidRPr="008E3B9F" w:rsidRDefault="00F45431" w:rsidP="00222939">
      <w:pPr>
        <w:pStyle w:val="Heading3"/>
        <w:rPr>
          <w:color w:val="000000" w:themeColor="text1"/>
          <w:sz w:val="23"/>
          <w:szCs w:val="23"/>
        </w:rPr>
      </w:pPr>
      <w:r w:rsidRPr="008E3B9F">
        <w:rPr>
          <w:color w:val="000000" w:themeColor="text1"/>
          <w:sz w:val="23"/>
          <w:szCs w:val="23"/>
        </w:rPr>
        <w:t xml:space="preserve">CFL </w:t>
      </w:r>
      <w:proofErr w:type="spellStart"/>
      <w:r w:rsidRPr="008E3B9F">
        <w:rPr>
          <w:color w:val="000000" w:themeColor="text1"/>
          <w:sz w:val="23"/>
          <w:szCs w:val="23"/>
        </w:rPr>
        <w:t>Coordinato</w:t>
      </w:r>
      <w:r w:rsidR="00931A0F" w:rsidRPr="008E3B9F">
        <w:rPr>
          <w:color w:val="000000" w:themeColor="text1"/>
          <w:sz w:val="23"/>
          <w:szCs w:val="23"/>
        </w:rPr>
        <w:t>r,Paramathi</w:t>
      </w:r>
      <w:proofErr w:type="spellEnd"/>
      <w:r w:rsidR="00931A0F" w:rsidRPr="008E3B9F">
        <w:rPr>
          <w:color w:val="000000" w:themeColor="text1"/>
          <w:sz w:val="23"/>
          <w:szCs w:val="23"/>
        </w:rPr>
        <w:t>.</w:t>
      </w:r>
    </w:p>
    <w:p w14:paraId="20C6BE92" w14:textId="77777777" w:rsidR="00F45431" w:rsidRPr="008E3B9F" w:rsidRDefault="00F45431" w:rsidP="00222939">
      <w:pPr>
        <w:pStyle w:val="Heading4"/>
        <w:rPr>
          <w:color w:val="000000" w:themeColor="text1"/>
          <w:sz w:val="23"/>
          <w:szCs w:val="23"/>
        </w:rPr>
      </w:pPr>
      <w:r w:rsidRPr="008E3B9F">
        <w:rPr>
          <w:color w:val="000000" w:themeColor="text1"/>
          <w:sz w:val="23"/>
          <w:szCs w:val="23"/>
        </w:rPr>
        <w:t>DHAN Foundation, Madurai</w:t>
      </w:r>
    </w:p>
    <w:p w14:paraId="59EBFD30" w14:textId="180A628A" w:rsidR="007F1D0B" w:rsidRPr="008E3B9F" w:rsidRDefault="00F45431" w:rsidP="00931A0F">
      <w:pPr>
        <w:pStyle w:val="Heading4"/>
        <w:numPr>
          <w:ilvl w:val="0"/>
          <w:numId w:val="10"/>
        </w:numPr>
        <w:rPr>
          <w:color w:val="000000" w:themeColor="text1"/>
          <w:sz w:val="23"/>
          <w:szCs w:val="23"/>
        </w:rPr>
      </w:pPr>
      <w:r w:rsidRPr="008E3B9F">
        <w:rPr>
          <w:color w:val="000000" w:themeColor="text1"/>
          <w:sz w:val="23"/>
          <w:szCs w:val="23"/>
        </w:rPr>
        <w:t>Working Under Center</w:t>
      </w:r>
      <w:r w:rsidR="00E70D35">
        <w:rPr>
          <w:color w:val="000000" w:themeColor="text1"/>
          <w:sz w:val="23"/>
          <w:szCs w:val="23"/>
        </w:rPr>
        <w:t xml:space="preserve"> </w:t>
      </w:r>
      <w:r w:rsidRPr="008E3B9F">
        <w:rPr>
          <w:color w:val="000000" w:themeColor="text1"/>
          <w:sz w:val="23"/>
          <w:szCs w:val="23"/>
        </w:rPr>
        <w:t>For</w:t>
      </w:r>
      <w:r w:rsidR="00E70D35">
        <w:rPr>
          <w:color w:val="000000" w:themeColor="text1"/>
          <w:sz w:val="23"/>
          <w:szCs w:val="23"/>
        </w:rPr>
        <w:t xml:space="preserve"> </w:t>
      </w:r>
      <w:proofErr w:type="spellStart"/>
      <w:r w:rsidRPr="008E3B9F">
        <w:rPr>
          <w:color w:val="000000" w:themeColor="text1"/>
          <w:sz w:val="23"/>
          <w:szCs w:val="23"/>
        </w:rPr>
        <w:t>Finanacial</w:t>
      </w:r>
      <w:proofErr w:type="spellEnd"/>
      <w:r w:rsidR="00E70D35">
        <w:rPr>
          <w:color w:val="000000" w:themeColor="text1"/>
          <w:sz w:val="23"/>
          <w:szCs w:val="23"/>
        </w:rPr>
        <w:t xml:space="preserve"> </w:t>
      </w:r>
      <w:r w:rsidRPr="008E3B9F">
        <w:rPr>
          <w:color w:val="000000" w:themeColor="text1"/>
          <w:sz w:val="23"/>
          <w:szCs w:val="23"/>
        </w:rPr>
        <w:t xml:space="preserve">Literacy (RBI Project) </w:t>
      </w:r>
      <w:r w:rsidR="00E9091E" w:rsidRPr="008E3B9F">
        <w:rPr>
          <w:color w:val="000000" w:themeColor="text1"/>
          <w:sz w:val="23"/>
          <w:szCs w:val="23"/>
        </w:rPr>
        <w:t xml:space="preserve">for </w:t>
      </w:r>
      <w:r w:rsidR="00E70D35">
        <w:rPr>
          <w:color w:val="000000" w:themeColor="text1"/>
          <w:sz w:val="23"/>
          <w:szCs w:val="23"/>
        </w:rPr>
        <w:t>Two</w:t>
      </w:r>
      <w:r w:rsidR="00C2644C">
        <w:rPr>
          <w:color w:val="000000" w:themeColor="text1"/>
          <w:sz w:val="23"/>
          <w:szCs w:val="23"/>
        </w:rPr>
        <w:t xml:space="preserve"> Years and </w:t>
      </w:r>
      <w:r w:rsidR="006A3609">
        <w:rPr>
          <w:color w:val="000000" w:themeColor="text1"/>
          <w:sz w:val="23"/>
          <w:szCs w:val="23"/>
        </w:rPr>
        <w:t xml:space="preserve">Half </w:t>
      </w:r>
      <w:r w:rsidR="00E70D35">
        <w:rPr>
          <w:color w:val="000000" w:themeColor="text1"/>
          <w:sz w:val="23"/>
          <w:szCs w:val="23"/>
        </w:rPr>
        <w:t xml:space="preserve">Years in Paramathi, </w:t>
      </w:r>
      <w:proofErr w:type="spellStart"/>
      <w:r w:rsidR="00E70D35">
        <w:rPr>
          <w:color w:val="000000" w:themeColor="text1"/>
          <w:sz w:val="23"/>
          <w:szCs w:val="23"/>
        </w:rPr>
        <w:t>Kabilarmalai</w:t>
      </w:r>
      <w:proofErr w:type="spellEnd"/>
      <w:r w:rsidR="00E70D35">
        <w:rPr>
          <w:color w:val="000000" w:themeColor="text1"/>
          <w:sz w:val="23"/>
          <w:szCs w:val="23"/>
        </w:rPr>
        <w:t xml:space="preserve">, </w:t>
      </w:r>
      <w:proofErr w:type="spellStart"/>
      <w:r w:rsidR="00E70D35">
        <w:rPr>
          <w:color w:val="000000" w:themeColor="text1"/>
          <w:sz w:val="23"/>
          <w:szCs w:val="23"/>
        </w:rPr>
        <w:t>Elachipalayam</w:t>
      </w:r>
      <w:proofErr w:type="spellEnd"/>
      <w:r w:rsidR="00E70D35">
        <w:rPr>
          <w:color w:val="000000" w:themeColor="text1"/>
          <w:sz w:val="23"/>
          <w:szCs w:val="23"/>
        </w:rPr>
        <w:t xml:space="preserve"> Block</w:t>
      </w:r>
      <w:r w:rsidR="00823A88">
        <w:rPr>
          <w:color w:val="000000" w:themeColor="text1"/>
          <w:sz w:val="23"/>
          <w:szCs w:val="23"/>
        </w:rPr>
        <w:t xml:space="preserve"> </w:t>
      </w:r>
      <w:r w:rsidR="006A3609">
        <w:rPr>
          <w:color w:val="000000" w:themeColor="text1"/>
          <w:sz w:val="23"/>
          <w:szCs w:val="23"/>
        </w:rPr>
        <w:t xml:space="preserve">of </w:t>
      </w:r>
      <w:r w:rsidR="00823A88">
        <w:rPr>
          <w:color w:val="000000" w:themeColor="text1"/>
          <w:sz w:val="23"/>
          <w:szCs w:val="23"/>
        </w:rPr>
        <w:t>Namakkal District.</w:t>
      </w:r>
    </w:p>
    <w:p w14:paraId="2D6D649E" w14:textId="0841A12B" w:rsidR="00E70D35" w:rsidRPr="00E70D35" w:rsidRDefault="00E70D35" w:rsidP="00E70D35">
      <w:pPr>
        <w:pStyle w:val="ListParagraph"/>
        <w:numPr>
          <w:ilvl w:val="0"/>
          <w:numId w:val="10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To </w:t>
      </w:r>
      <w:r w:rsidR="00E9091E" w:rsidRPr="008E3B9F">
        <w:rPr>
          <w:color w:val="000000" w:themeColor="text1"/>
          <w:sz w:val="23"/>
          <w:szCs w:val="23"/>
        </w:rPr>
        <w:t>create Awareness about Banking Products and Services</w:t>
      </w:r>
      <w:r w:rsidR="00931A0F" w:rsidRPr="008E3B9F">
        <w:rPr>
          <w:color w:val="000000" w:themeColor="text1"/>
          <w:sz w:val="23"/>
          <w:szCs w:val="23"/>
        </w:rPr>
        <w:t>.</w:t>
      </w:r>
    </w:p>
    <w:p w14:paraId="34937556" w14:textId="0C91E649" w:rsidR="00E9091E" w:rsidRPr="008E3B9F" w:rsidRDefault="00E9091E" w:rsidP="00931A0F">
      <w:pPr>
        <w:pStyle w:val="ListParagraph"/>
        <w:numPr>
          <w:ilvl w:val="0"/>
          <w:numId w:val="10"/>
        </w:numPr>
        <w:rPr>
          <w:color w:val="000000" w:themeColor="text1"/>
          <w:sz w:val="23"/>
          <w:szCs w:val="23"/>
        </w:rPr>
      </w:pPr>
      <w:r w:rsidRPr="008E3B9F">
        <w:rPr>
          <w:color w:val="000000" w:themeColor="text1"/>
          <w:sz w:val="23"/>
          <w:szCs w:val="23"/>
        </w:rPr>
        <w:t>Act as a link between Rural Peoples and Banking Institutions.</w:t>
      </w:r>
    </w:p>
    <w:p w14:paraId="70919F65" w14:textId="062E0631" w:rsidR="00E9091E" w:rsidRPr="008E3B9F" w:rsidRDefault="00E9091E" w:rsidP="00931A0F">
      <w:pPr>
        <w:pStyle w:val="ListParagraph"/>
        <w:numPr>
          <w:ilvl w:val="0"/>
          <w:numId w:val="10"/>
        </w:numPr>
        <w:tabs>
          <w:tab w:val="center" w:pos="3119"/>
        </w:tabs>
        <w:contextualSpacing w:val="0"/>
        <w:jc w:val="left"/>
        <w:rPr>
          <w:rFonts w:cstheme="minorHAnsi"/>
          <w:color w:val="000000" w:themeColor="text1"/>
          <w:sz w:val="23"/>
          <w:szCs w:val="23"/>
          <w:lang w:val="en-IN"/>
        </w:rPr>
      </w:pPr>
      <w:r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Involved in </w:t>
      </w:r>
      <w:proofErr w:type="spellStart"/>
      <w:r w:rsidRPr="008E3B9F">
        <w:rPr>
          <w:rFonts w:cstheme="minorHAnsi"/>
          <w:color w:val="000000" w:themeColor="text1"/>
          <w:sz w:val="23"/>
          <w:szCs w:val="23"/>
          <w:lang w:val="en-IN"/>
        </w:rPr>
        <w:t>Finanacial</w:t>
      </w:r>
      <w:proofErr w:type="spellEnd"/>
      <w:r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 Inclusion Activities and Rural Development and SHG linkage Activities. </w:t>
      </w:r>
    </w:p>
    <w:p w14:paraId="236B1FEA" w14:textId="076DAFFD" w:rsidR="00E9091E" w:rsidRPr="008E3B9F" w:rsidRDefault="00E9091E" w:rsidP="00E9091E">
      <w:pPr>
        <w:pStyle w:val="ListParagraph"/>
        <w:numPr>
          <w:ilvl w:val="0"/>
          <w:numId w:val="10"/>
        </w:numPr>
        <w:spacing w:after="200" w:line="276" w:lineRule="auto"/>
        <w:rPr>
          <w:color w:val="000000" w:themeColor="text1"/>
          <w:sz w:val="23"/>
          <w:szCs w:val="23"/>
        </w:rPr>
      </w:pPr>
      <w:r w:rsidRPr="008E3B9F">
        <w:rPr>
          <w:color w:val="000000" w:themeColor="text1"/>
          <w:sz w:val="23"/>
          <w:szCs w:val="23"/>
        </w:rPr>
        <w:t>To support financial inclusion in underserved areas.</w:t>
      </w:r>
    </w:p>
    <w:p w14:paraId="065FAF93" w14:textId="25F29966" w:rsidR="00603FC9" w:rsidRDefault="00E9091E" w:rsidP="00603FC9">
      <w:pPr>
        <w:pStyle w:val="Heading2"/>
      </w:pPr>
      <w:r>
        <w:t>Projects Worked</w:t>
      </w:r>
    </w:p>
    <w:p w14:paraId="56A540B0" w14:textId="75F4C453" w:rsidR="00E9091E" w:rsidRPr="008E3B9F" w:rsidRDefault="00E9091E" w:rsidP="00931A0F">
      <w:pPr>
        <w:pStyle w:val="ListParagraph"/>
        <w:numPr>
          <w:ilvl w:val="0"/>
          <w:numId w:val="11"/>
        </w:numPr>
        <w:tabs>
          <w:tab w:val="center" w:pos="3119"/>
        </w:tabs>
        <w:jc w:val="left"/>
        <w:rPr>
          <w:rFonts w:cstheme="minorHAnsi"/>
          <w:color w:val="000000" w:themeColor="text1"/>
          <w:sz w:val="23"/>
          <w:szCs w:val="23"/>
          <w:lang w:val="en-IN"/>
        </w:rPr>
      </w:pPr>
      <w:r w:rsidRPr="008E3B9F">
        <w:rPr>
          <w:rFonts w:cstheme="minorHAnsi"/>
          <w:color w:val="000000" w:themeColor="text1"/>
          <w:sz w:val="23"/>
          <w:szCs w:val="23"/>
          <w:lang w:val="en-IN"/>
        </w:rPr>
        <w:t>Value Chain of Turmeric – Analyse production and Market Linkage of Farmers Around in Erode District</w:t>
      </w:r>
      <w:r w:rsidR="00931A0F" w:rsidRPr="008E3B9F">
        <w:rPr>
          <w:rFonts w:cstheme="minorHAnsi"/>
          <w:color w:val="000000" w:themeColor="text1"/>
          <w:sz w:val="23"/>
          <w:szCs w:val="23"/>
          <w:lang w:val="en-IN"/>
        </w:rPr>
        <w:t>.</w:t>
      </w:r>
    </w:p>
    <w:p w14:paraId="73C13899" w14:textId="4A1C9106" w:rsidR="00E9091E" w:rsidRPr="008E3B9F" w:rsidRDefault="00E9091E" w:rsidP="00931A0F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3"/>
          <w:szCs w:val="23"/>
          <w:lang w:val="en-IN"/>
        </w:rPr>
      </w:pPr>
      <w:r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Soil Resource Map of north &amp; South Farm of KIA campus Around </w:t>
      </w:r>
      <w:r w:rsidR="00EE4965" w:rsidRPr="008E3B9F">
        <w:rPr>
          <w:rFonts w:cstheme="minorHAnsi"/>
          <w:color w:val="000000" w:themeColor="text1"/>
          <w:sz w:val="23"/>
          <w:szCs w:val="23"/>
          <w:lang w:val="en-IN"/>
        </w:rPr>
        <w:t>103</w:t>
      </w:r>
      <w:r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 Acres</w:t>
      </w:r>
      <w:r w:rsidR="00931A0F" w:rsidRPr="008E3B9F">
        <w:rPr>
          <w:rFonts w:cstheme="minorHAnsi"/>
          <w:color w:val="000000" w:themeColor="text1"/>
          <w:sz w:val="23"/>
          <w:szCs w:val="23"/>
          <w:lang w:val="en-IN"/>
        </w:rPr>
        <w:t>.</w:t>
      </w:r>
    </w:p>
    <w:p w14:paraId="27CC11F8" w14:textId="44F46A2C" w:rsidR="00CF13C0" w:rsidRPr="008E3B9F" w:rsidRDefault="00CF13C0" w:rsidP="00931A0F">
      <w:pPr>
        <w:pStyle w:val="ListParagraph"/>
        <w:numPr>
          <w:ilvl w:val="0"/>
          <w:numId w:val="11"/>
        </w:numPr>
        <w:rPr>
          <w:color w:val="000000" w:themeColor="text1"/>
          <w:sz w:val="23"/>
          <w:szCs w:val="23"/>
        </w:rPr>
      </w:pPr>
      <w:r w:rsidRPr="008E3B9F">
        <w:rPr>
          <w:rFonts w:cstheme="minorHAnsi"/>
          <w:color w:val="000000" w:themeColor="text1"/>
          <w:sz w:val="23"/>
          <w:szCs w:val="23"/>
          <w:lang w:val="en-IN"/>
        </w:rPr>
        <w:t>RAWE (Rural Agricultural Work Experience) Stayed 6 month in Gobichettipalayam Village and learned field level problems with the Support with Assistant Director of Agriculture conduct many demonstrations and</w:t>
      </w:r>
      <w:r w:rsidR="005E158C" w:rsidRPr="008E3B9F">
        <w:rPr>
          <w:rFonts w:cstheme="minorHAnsi"/>
          <w:color w:val="000000" w:themeColor="text1"/>
          <w:sz w:val="23"/>
          <w:szCs w:val="23"/>
          <w:lang w:val="en-IN"/>
        </w:rPr>
        <w:t xml:space="preserve"> Organise Village level farmers meet.</w:t>
      </w:r>
    </w:p>
    <w:p w14:paraId="294B1E45" w14:textId="77777777" w:rsidR="00E9091E" w:rsidRPr="008E3B9F" w:rsidRDefault="00E9091E" w:rsidP="00931A0F">
      <w:pPr>
        <w:rPr>
          <w:sz w:val="23"/>
          <w:szCs w:val="23"/>
        </w:rPr>
      </w:pPr>
    </w:p>
    <w:p w14:paraId="059EDE9E" w14:textId="6F2D8CDD" w:rsidR="00EE4965" w:rsidRPr="00EE4965" w:rsidRDefault="00EE4965" w:rsidP="00EE4965">
      <w:pPr>
        <w:pStyle w:val="Heading2"/>
      </w:pPr>
      <w:r>
        <w:t>STRENGTH</w:t>
      </w:r>
      <w:r w:rsidR="00A22268">
        <w:t xml:space="preserve"> and skills</w:t>
      </w:r>
    </w:p>
    <w:p w14:paraId="3ACF048D" w14:textId="23A0979C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Organizing Field Level meetings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0A4DCDCF" w14:textId="62E4F464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Strong Communication Skills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2DC92A11" w14:textId="04808D6D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Good Driving Skill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32EE750F" w14:textId="52BE540E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Leadership Skills &amp; Presentation Skill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010D8024" w14:textId="6AAB8589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Field Data Collection and Analysis of data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1B6F82F2" w14:textId="1F54FC6B" w:rsidR="00EE4965" w:rsidRPr="008E3B9F" w:rsidRDefault="00EE4965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Data Reporting &amp; Maintain the Records</w:t>
      </w:r>
      <w:r w:rsidR="00E70D35">
        <w:rPr>
          <w:color w:val="000000" w:themeColor="text1"/>
          <w:sz w:val="23"/>
          <w:szCs w:val="23"/>
          <w:lang w:val="en-IN"/>
        </w:rPr>
        <w:t>.</w:t>
      </w:r>
    </w:p>
    <w:p w14:paraId="31D3EBAE" w14:textId="08B78EA4" w:rsidR="00CF13C0" w:rsidRPr="008E3B9F" w:rsidRDefault="00CF13C0" w:rsidP="00931A0F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>Excellence in MS Word, EXCEL, Power point presentation and Other Tools</w:t>
      </w:r>
      <w:r w:rsidR="00D22BCD" w:rsidRPr="008E3B9F">
        <w:rPr>
          <w:color w:val="000000" w:themeColor="text1"/>
          <w:sz w:val="23"/>
          <w:szCs w:val="23"/>
          <w:lang w:val="en-IN"/>
        </w:rPr>
        <w:t>.</w:t>
      </w:r>
    </w:p>
    <w:p w14:paraId="5C57B5FC" w14:textId="32FA70EF" w:rsidR="00656C6B" w:rsidRPr="001D5FA0" w:rsidRDefault="00CF13C0" w:rsidP="001D5FA0">
      <w:pPr>
        <w:pStyle w:val="ListParagraph"/>
        <w:numPr>
          <w:ilvl w:val="0"/>
          <w:numId w:val="13"/>
        </w:numPr>
        <w:rPr>
          <w:color w:val="000000" w:themeColor="text1"/>
          <w:sz w:val="23"/>
          <w:szCs w:val="23"/>
          <w:lang w:val="en-IN"/>
        </w:rPr>
      </w:pPr>
      <w:r w:rsidRPr="008E3B9F">
        <w:rPr>
          <w:color w:val="000000" w:themeColor="text1"/>
          <w:sz w:val="23"/>
          <w:szCs w:val="23"/>
          <w:lang w:val="en-IN"/>
        </w:rPr>
        <w:t xml:space="preserve">Collection and analysis of </w:t>
      </w:r>
      <w:r w:rsidR="00EE4965" w:rsidRPr="008E3B9F">
        <w:rPr>
          <w:color w:val="000000" w:themeColor="text1"/>
          <w:sz w:val="23"/>
          <w:szCs w:val="23"/>
          <w:lang w:val="en-IN"/>
        </w:rPr>
        <w:t>Soil</w:t>
      </w:r>
      <w:r w:rsidRPr="008E3B9F">
        <w:rPr>
          <w:color w:val="000000" w:themeColor="text1"/>
          <w:sz w:val="23"/>
          <w:szCs w:val="23"/>
          <w:lang w:val="en-IN"/>
        </w:rPr>
        <w:t xml:space="preserve">, </w:t>
      </w:r>
      <w:r w:rsidR="00EE4965" w:rsidRPr="008E3B9F">
        <w:rPr>
          <w:color w:val="000000" w:themeColor="text1"/>
          <w:sz w:val="23"/>
          <w:szCs w:val="23"/>
          <w:lang w:val="en-IN"/>
        </w:rPr>
        <w:t xml:space="preserve">water </w:t>
      </w:r>
      <w:r w:rsidRPr="008E3B9F">
        <w:rPr>
          <w:color w:val="000000" w:themeColor="text1"/>
          <w:sz w:val="23"/>
          <w:szCs w:val="23"/>
          <w:lang w:val="en-IN"/>
        </w:rPr>
        <w:t>and Plant Samples</w:t>
      </w:r>
      <w:r w:rsidR="001D5FA0">
        <w:rPr>
          <w:color w:val="000000" w:themeColor="text1"/>
          <w:sz w:val="23"/>
          <w:szCs w:val="23"/>
          <w:lang w:val="en-IN"/>
        </w:rPr>
        <w:t>.</w:t>
      </w:r>
    </w:p>
    <w:sectPr w:rsidR="00656C6B" w:rsidRPr="001D5FA0" w:rsidSect="008A639F">
      <w:pgSz w:w="12240" w:h="15840" w:code="1"/>
      <w:pgMar w:top="720" w:right="720" w:bottom="720" w:left="39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F82F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E929CC"/>
    <w:multiLevelType w:val="hybridMultilevel"/>
    <w:tmpl w:val="4F060B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95C81"/>
    <w:multiLevelType w:val="hybridMultilevel"/>
    <w:tmpl w:val="044045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2461A"/>
    <w:multiLevelType w:val="hybridMultilevel"/>
    <w:tmpl w:val="DE2AAC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CF674A"/>
    <w:multiLevelType w:val="hybridMultilevel"/>
    <w:tmpl w:val="A4D89C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9628C"/>
    <w:multiLevelType w:val="hybridMultilevel"/>
    <w:tmpl w:val="B6CAE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BB155E"/>
    <w:multiLevelType w:val="hybridMultilevel"/>
    <w:tmpl w:val="C10432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C1052"/>
    <w:multiLevelType w:val="hybridMultilevel"/>
    <w:tmpl w:val="BE44A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841A5"/>
    <w:multiLevelType w:val="hybridMultilevel"/>
    <w:tmpl w:val="1248A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F698A"/>
    <w:multiLevelType w:val="hybridMultilevel"/>
    <w:tmpl w:val="4B768696"/>
    <w:lvl w:ilvl="0" w:tplc="51D4AD4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18592">
    <w:abstractNumId w:val="5"/>
  </w:num>
  <w:num w:numId="2" w16cid:durableId="1641156415">
    <w:abstractNumId w:val="3"/>
  </w:num>
  <w:num w:numId="3" w16cid:durableId="1355763845">
    <w:abstractNumId w:val="9"/>
  </w:num>
  <w:num w:numId="4" w16cid:durableId="1841894407">
    <w:abstractNumId w:val="0"/>
  </w:num>
  <w:num w:numId="5" w16cid:durableId="807750189">
    <w:abstractNumId w:val="12"/>
  </w:num>
  <w:num w:numId="6" w16cid:durableId="577522325">
    <w:abstractNumId w:val="11"/>
  </w:num>
  <w:num w:numId="7" w16cid:durableId="2136479861">
    <w:abstractNumId w:val="1"/>
  </w:num>
  <w:num w:numId="8" w16cid:durableId="894661668">
    <w:abstractNumId w:val="10"/>
  </w:num>
  <w:num w:numId="9" w16cid:durableId="145365208">
    <w:abstractNumId w:val="7"/>
  </w:num>
  <w:num w:numId="10" w16cid:durableId="129903148">
    <w:abstractNumId w:val="4"/>
  </w:num>
  <w:num w:numId="11" w16cid:durableId="1195119951">
    <w:abstractNumId w:val="6"/>
  </w:num>
  <w:num w:numId="12" w16cid:durableId="1348100007">
    <w:abstractNumId w:val="8"/>
  </w:num>
  <w:num w:numId="13" w16cid:durableId="209612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AB"/>
    <w:rsid w:val="000108BB"/>
    <w:rsid w:val="000137FD"/>
    <w:rsid w:val="00033A17"/>
    <w:rsid w:val="00036F36"/>
    <w:rsid w:val="0004420E"/>
    <w:rsid w:val="0004548C"/>
    <w:rsid w:val="00061B0D"/>
    <w:rsid w:val="00094E49"/>
    <w:rsid w:val="000A3138"/>
    <w:rsid w:val="00100DD3"/>
    <w:rsid w:val="00117AB9"/>
    <w:rsid w:val="00120713"/>
    <w:rsid w:val="00166CEC"/>
    <w:rsid w:val="001700E7"/>
    <w:rsid w:val="00180C25"/>
    <w:rsid w:val="001D5FA0"/>
    <w:rsid w:val="001F3C1A"/>
    <w:rsid w:val="00222939"/>
    <w:rsid w:val="0022523E"/>
    <w:rsid w:val="00231ACB"/>
    <w:rsid w:val="00252FAC"/>
    <w:rsid w:val="00257458"/>
    <w:rsid w:val="0026329D"/>
    <w:rsid w:val="00285B56"/>
    <w:rsid w:val="002D511A"/>
    <w:rsid w:val="002E7FB7"/>
    <w:rsid w:val="003145B5"/>
    <w:rsid w:val="0031486B"/>
    <w:rsid w:val="00351EC6"/>
    <w:rsid w:val="00352B92"/>
    <w:rsid w:val="00376BAB"/>
    <w:rsid w:val="00387A4F"/>
    <w:rsid w:val="003A49E4"/>
    <w:rsid w:val="003B312A"/>
    <w:rsid w:val="003C3799"/>
    <w:rsid w:val="003D2673"/>
    <w:rsid w:val="003E234B"/>
    <w:rsid w:val="004012DE"/>
    <w:rsid w:val="0041355E"/>
    <w:rsid w:val="00437BA0"/>
    <w:rsid w:val="00452E29"/>
    <w:rsid w:val="004642C4"/>
    <w:rsid w:val="00473080"/>
    <w:rsid w:val="00483B99"/>
    <w:rsid w:val="004A15A3"/>
    <w:rsid w:val="004A1821"/>
    <w:rsid w:val="004A49D7"/>
    <w:rsid w:val="004B79F8"/>
    <w:rsid w:val="004D6A4E"/>
    <w:rsid w:val="004F1D44"/>
    <w:rsid w:val="005176EF"/>
    <w:rsid w:val="005572B5"/>
    <w:rsid w:val="005933EA"/>
    <w:rsid w:val="005E026C"/>
    <w:rsid w:val="005E158C"/>
    <w:rsid w:val="005F0878"/>
    <w:rsid w:val="005F2437"/>
    <w:rsid w:val="005F6870"/>
    <w:rsid w:val="00603FC9"/>
    <w:rsid w:val="006047A0"/>
    <w:rsid w:val="00632DA1"/>
    <w:rsid w:val="00655B55"/>
    <w:rsid w:val="00655EDD"/>
    <w:rsid w:val="00656C6B"/>
    <w:rsid w:val="00666962"/>
    <w:rsid w:val="00673240"/>
    <w:rsid w:val="006A3609"/>
    <w:rsid w:val="006B4052"/>
    <w:rsid w:val="0074162E"/>
    <w:rsid w:val="007531E5"/>
    <w:rsid w:val="007B786E"/>
    <w:rsid w:val="007F06FC"/>
    <w:rsid w:val="007F1D0B"/>
    <w:rsid w:val="007F7D13"/>
    <w:rsid w:val="00823A88"/>
    <w:rsid w:val="00862CE4"/>
    <w:rsid w:val="00864549"/>
    <w:rsid w:val="0088126A"/>
    <w:rsid w:val="008A3FAD"/>
    <w:rsid w:val="008A5ED7"/>
    <w:rsid w:val="008A639F"/>
    <w:rsid w:val="008C57C3"/>
    <w:rsid w:val="008D1B7E"/>
    <w:rsid w:val="008E351A"/>
    <w:rsid w:val="008E3B9F"/>
    <w:rsid w:val="008F5ACA"/>
    <w:rsid w:val="00926078"/>
    <w:rsid w:val="00931A0F"/>
    <w:rsid w:val="00951F6F"/>
    <w:rsid w:val="00990B37"/>
    <w:rsid w:val="009941C3"/>
    <w:rsid w:val="009C2972"/>
    <w:rsid w:val="009C2D8E"/>
    <w:rsid w:val="00A17617"/>
    <w:rsid w:val="00A179B1"/>
    <w:rsid w:val="00A22268"/>
    <w:rsid w:val="00A656A3"/>
    <w:rsid w:val="00A76F7C"/>
    <w:rsid w:val="00A85E9B"/>
    <w:rsid w:val="00AF2E5F"/>
    <w:rsid w:val="00B049F7"/>
    <w:rsid w:val="00B85D4F"/>
    <w:rsid w:val="00B9124B"/>
    <w:rsid w:val="00BB762E"/>
    <w:rsid w:val="00BD1DD1"/>
    <w:rsid w:val="00BD5D35"/>
    <w:rsid w:val="00C04D94"/>
    <w:rsid w:val="00C2644C"/>
    <w:rsid w:val="00C34715"/>
    <w:rsid w:val="00C90575"/>
    <w:rsid w:val="00CE70CD"/>
    <w:rsid w:val="00CF13C0"/>
    <w:rsid w:val="00CF149B"/>
    <w:rsid w:val="00CF56D4"/>
    <w:rsid w:val="00D22BCD"/>
    <w:rsid w:val="00D416D3"/>
    <w:rsid w:val="00D725EE"/>
    <w:rsid w:val="00D920AB"/>
    <w:rsid w:val="00DC76D7"/>
    <w:rsid w:val="00DE1B6C"/>
    <w:rsid w:val="00E3465A"/>
    <w:rsid w:val="00E70D35"/>
    <w:rsid w:val="00E724A0"/>
    <w:rsid w:val="00E86B6F"/>
    <w:rsid w:val="00E9091E"/>
    <w:rsid w:val="00ED3D34"/>
    <w:rsid w:val="00EE4965"/>
    <w:rsid w:val="00EF311B"/>
    <w:rsid w:val="00F226F8"/>
    <w:rsid w:val="00F45431"/>
    <w:rsid w:val="00F46600"/>
    <w:rsid w:val="00F77CA2"/>
    <w:rsid w:val="00F97A4C"/>
    <w:rsid w:val="00FF35AD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9D9A"/>
  <w15:chartTrackingRefBased/>
  <w15:docId w15:val="{05B58D12-2C8E-459E-BFB1-0217BD2D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3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39F"/>
    <w:pPr>
      <w:outlineLvl w:val="0"/>
    </w:pPr>
    <w:rPr>
      <w:rFonts w:ascii="Open Sans" w:hAnsi="Open Sans"/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CF56D4"/>
    <w:pPr>
      <w:jc w:val="left"/>
      <w:outlineLvl w:val="1"/>
    </w:pPr>
    <w:rPr>
      <w:b/>
      <w:caps/>
      <w:color w:val="0E2841" w:themeColor="text2"/>
      <w:spacing w:val="20"/>
      <w:kern w:val="48"/>
      <w:position w:val="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2939"/>
    <w:pPr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22939"/>
    <w:pPr>
      <w:tabs>
        <w:tab w:val="right" w:pos="9360"/>
      </w:tabs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A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1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7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F1D0B"/>
    <w:pPr>
      <w:jc w:val="left"/>
    </w:pPr>
    <w:rPr>
      <w:rFonts w:asciiTheme="majorHAnsi" w:hAnsiTheme="majorHAnsi"/>
      <w:b/>
      <w:caps/>
      <w:color w:val="0E2841" w:themeColor="text2"/>
      <w:spacing w:val="60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0B"/>
    <w:rPr>
      <w:rFonts w:asciiTheme="majorHAnsi" w:hAnsiTheme="majorHAnsi" w:cs="Open Sans"/>
      <w:b/>
      <w:caps/>
      <w:color w:val="0E2841" w:themeColor="text2"/>
      <w:spacing w:val="60"/>
      <w:position w:val="8"/>
      <w:sz w:val="60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0B"/>
    <w:pPr>
      <w:jc w:val="left"/>
    </w:pPr>
    <w:rPr>
      <w:caps/>
      <w:color w:val="0E2841" w:themeColor="text2"/>
      <w:spacing w:val="40"/>
    </w:rPr>
  </w:style>
  <w:style w:type="character" w:customStyle="1" w:styleId="SubtitleChar">
    <w:name w:val="Subtitle Char"/>
    <w:basedOn w:val="DefaultParagraphFont"/>
    <w:link w:val="Subtitle"/>
    <w:uiPriority w:val="11"/>
    <w:rsid w:val="007F1D0B"/>
    <w:rPr>
      <w:rFonts w:cs="Open Sans"/>
      <w:caps/>
      <w:color w:val="0E2841" w:themeColor="text2"/>
      <w:spacing w:val="40"/>
      <w:position w:val="8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56D4"/>
    <w:rPr>
      <w:rFonts w:cs="Open Sans"/>
      <w:b/>
      <w:caps/>
      <w:color w:val="0E2841" w:themeColor="text2"/>
      <w:spacing w:val="20"/>
      <w:kern w:val="48"/>
      <w:position w:val="9"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A639F"/>
    <w:rPr>
      <w:rFonts w:ascii="Open Sans" w:hAnsi="Open Sans" w:cs="Open Sans"/>
      <w:b/>
      <w:color w:val="747474" w:themeColor="background2" w:themeShade="80"/>
      <w:position w:val="8"/>
      <w:sz w:val="24"/>
      <w:szCs w:val="24"/>
    </w:rPr>
  </w:style>
  <w:style w:type="paragraph" w:customStyle="1" w:styleId="Contactinfo">
    <w:name w:val="Contact info"/>
    <w:basedOn w:val="Normal"/>
    <w:qFormat/>
    <w:rsid w:val="007F1D0B"/>
    <w:rPr>
      <w:color w:val="auto"/>
      <w:sz w:val="22"/>
    </w:rPr>
  </w:style>
  <w:style w:type="paragraph" w:customStyle="1" w:styleId="smallspace">
    <w:name w:val="small space"/>
    <w:basedOn w:val="Normal"/>
    <w:qFormat/>
    <w:rsid w:val="007F1D0B"/>
    <w:rPr>
      <w:sz w:val="8"/>
    </w:rPr>
  </w:style>
  <w:style w:type="character" w:customStyle="1" w:styleId="Heading3Char">
    <w:name w:val="Heading 3 Char"/>
    <w:basedOn w:val="DefaultParagraphFont"/>
    <w:link w:val="Heading3"/>
    <w:uiPriority w:val="9"/>
    <w:rsid w:val="00222939"/>
    <w:rPr>
      <w:rFonts w:cs="Open Sans"/>
      <w:b/>
      <w:bCs/>
      <w:i/>
      <w:iCs/>
      <w:color w:val="747474" w:themeColor="background2" w:themeShade="80"/>
      <w:position w:val="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22939"/>
    <w:rPr>
      <w:rFonts w:cs="Open Sans"/>
      <w:color w:val="747474" w:themeColor="background2" w:themeShade="80"/>
      <w:position w:val="8"/>
      <w:sz w:val="21"/>
      <w:szCs w:val="24"/>
      <w:lang w:val="en-US"/>
    </w:rPr>
  </w:style>
  <w:style w:type="paragraph" w:styleId="ListBullet">
    <w:name w:val="List Bullet"/>
    <w:basedOn w:val="Normal"/>
    <w:uiPriority w:val="99"/>
    <w:rsid w:val="00222939"/>
    <w:pPr>
      <w:numPr>
        <w:numId w:val="4"/>
      </w:numPr>
      <w:ind w:left="720"/>
      <w:contextualSpacing/>
    </w:pPr>
  </w:style>
  <w:style w:type="paragraph" w:customStyle="1" w:styleId="Sidepanelinfo">
    <w:name w:val="Side panel info"/>
    <w:basedOn w:val="Normal"/>
    <w:qFormat/>
    <w:rsid w:val="00222939"/>
    <w:rPr>
      <w:color w:val="3A3A3A" w:themeColor="background2" w:themeShade="40"/>
      <w:sz w:val="22"/>
      <w:szCs w:val="28"/>
    </w:rPr>
  </w:style>
  <w:style w:type="character" w:styleId="Emphasis">
    <w:name w:val="Emphasis"/>
    <w:basedOn w:val="DefaultParagraphFont"/>
    <w:uiPriority w:val="20"/>
    <w:qFormat/>
    <w:rsid w:val="00222939"/>
    <w:rPr>
      <w:b/>
      <w:i w:val="0"/>
      <w:iCs/>
    </w:rPr>
  </w:style>
  <w:style w:type="paragraph" w:styleId="List">
    <w:name w:val="List"/>
    <w:basedOn w:val="Normal"/>
    <w:uiPriority w:val="99"/>
    <w:rsid w:val="00222939"/>
    <w:pPr>
      <w:numPr>
        <w:numId w:val="5"/>
      </w:numPr>
      <w:spacing w:after="80"/>
      <w:ind w:left="36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flpa\AppData\Roaming\Microsoft\Templates\Simple%20CFO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7">
      <a:majorFont>
        <a:latin typeface="Aharoni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48B961-C38E-459F-86CA-F3EF484BA4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C8F19B-3371-4C5E-AFC2-722E19ACA5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FCCED96A-D1C6-4972-9BE0-A7A8F8D26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CFO resume</Template>
  <TotalTime>150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CFL Paramathi</dc:creator>
  <cp:keywords/>
  <dc:description/>
  <cp:lastModifiedBy>CFL Paramathi</cp:lastModifiedBy>
  <cp:revision>26</cp:revision>
  <dcterms:created xsi:type="dcterms:W3CDTF">2026-04-17T14:05:00Z</dcterms:created>
  <dcterms:modified xsi:type="dcterms:W3CDTF">2026-10-10T03:29:00Z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