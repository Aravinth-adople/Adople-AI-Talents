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B287" w14:textId="2D1F4E74" w:rsidR="001C0084" w:rsidRPr="00BE6093" w:rsidRDefault="0039373B" w:rsidP="00AF4718">
      <w:pPr>
        <w:pStyle w:val="Name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>GEETHA N</w:t>
      </w:r>
    </w:p>
    <w:p w14:paraId="19DB5677" w14:textId="09DD2883" w:rsidR="00F23B03" w:rsidRPr="00BE6093" w:rsidRDefault="00DE0861" w:rsidP="00AF4718">
      <w:pPr>
        <w:pStyle w:val="ContactInf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| </w:t>
      </w:r>
      <w:r w:rsidR="0039373B"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>7010814805</w:t>
      </w:r>
      <w:r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| </w:t>
      </w:r>
      <w:sdt>
        <w:sdtPr>
          <w:rPr>
            <w:rFonts w:ascii="Times New Roman" w:hAnsi="Times New Roman" w:cs="Times New Roman"/>
            <w:color w:val="000000" w:themeColor="text1"/>
            <w:sz w:val="20"/>
            <w:szCs w:val="20"/>
          </w:rPr>
          <w:alias w:val="Enter email:"/>
          <w:tag w:val="Enter email:"/>
          <w:id w:val="1913350914"/>
          <w:placeholder>
            <w:docPart w:val="CBB3332C40AC1144B5C722A552D15CCD"/>
          </w:placeholder>
          <w:dataBinding w:prefixMappings="xmlns:ns0='http://schemas.microsoft.com/office/2006/coverPageProps' " w:xpath="/ns0:CoverPageProperties[1]/ns0:CompanyEmail[1]" w:storeItemID="{55AF091B-3C7A-41E3-B477-F2FDAA23CFDA}"/>
          <w15:appearance w15:val="hidden"/>
          <w:text w:multiLine="1"/>
        </w:sdtPr>
        <w:sdtEndPr/>
        <w:sdtContent>
          <w:r w:rsidR="00DC19AB" w:rsidRPr="00BE6093"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  <w:t>geethabamba @gmail.com</w:t>
          </w:r>
        </w:sdtContent>
      </w:sdt>
    </w:p>
    <w:p w14:paraId="209B5B36" w14:textId="77777777" w:rsidR="00931612" w:rsidRPr="00BE6093" w:rsidRDefault="00931612" w:rsidP="00AF4718">
      <w:pPr>
        <w:pStyle w:val="ContactInf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C1072F" w14:textId="3538F943" w:rsidR="00931612" w:rsidRPr="00BE6093" w:rsidRDefault="001517DB" w:rsidP="00AF4718">
      <w:pPr>
        <w:pStyle w:val="ContactInf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CAREER OBJECTIVES</w:t>
      </w:r>
    </w:p>
    <w:p w14:paraId="1E472FCE" w14:textId="251038C0" w:rsidR="00F23B03" w:rsidRPr="00BE6093" w:rsidRDefault="00F23B03" w:rsidP="00AF4718">
      <w:pPr>
        <w:pStyle w:val="ContactInf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A motivated and dedicated MBA graduate seeking an entry-level position in a reputed organization where I can apply my academic knowledge, computer skills, and interpersonal abilities while contributing to organizational growth and developing my professional career.</w:t>
      </w:r>
    </w:p>
    <w:p w14:paraId="76F88076" w14:textId="77777777" w:rsidR="001517DB" w:rsidRPr="00BE6093" w:rsidRDefault="001517DB" w:rsidP="00AF4718">
      <w:pPr>
        <w:pStyle w:val="ContactInf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78A114" w14:textId="2370AE2B" w:rsidR="001517DB" w:rsidRPr="00BE6093" w:rsidRDefault="001517DB" w:rsidP="00AF4718">
      <w:pPr>
        <w:pStyle w:val="ContactInf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EDUCATIONAL QUALIFICATIONS</w:t>
      </w:r>
    </w:p>
    <w:p w14:paraId="1FE728A1" w14:textId="4A23E9C0" w:rsidR="00AD075F" w:rsidRPr="00BE6093" w:rsidRDefault="005F4901" w:rsidP="00AF4718">
      <w:pPr>
        <w:pStyle w:val="ContactInfo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MBA(HR &amp; BUSINESS ANALYTICS) </w:t>
      </w:r>
      <w:r w:rsidR="008E3544"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>in SSM College of Engineering</w:t>
      </w:r>
      <w:r w:rsidR="00992004"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>,komarapalayam.</w:t>
      </w:r>
      <w:r w:rsidR="008D4ABE"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>2026</w:t>
      </w:r>
    </w:p>
    <w:p w14:paraId="7AE27B09" w14:textId="39B173E1" w:rsidR="008D4ABE" w:rsidRPr="00BE6093" w:rsidRDefault="008D4ABE" w:rsidP="00AF4718">
      <w:pPr>
        <w:pStyle w:val="ContactInfo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BA ENGLISH in </w:t>
      </w:r>
      <w:r w:rsidR="00233829"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>SSM College of Arts and Science</w:t>
      </w:r>
      <w:r w:rsidR="00992004"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>, komarapalayam</w:t>
      </w:r>
      <w:r w:rsidR="00233829"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>. 2024</w:t>
      </w:r>
    </w:p>
    <w:p w14:paraId="1EE4E10B" w14:textId="77777777" w:rsidR="002F5E90" w:rsidRPr="00BE6093" w:rsidRDefault="002F5E90" w:rsidP="00AF4718">
      <w:pPr>
        <w:pStyle w:val="ContactInf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A5298F3" w14:textId="38CDF12B" w:rsidR="00422A90" w:rsidRPr="00BE6093" w:rsidRDefault="002F5E90" w:rsidP="00AF4718">
      <w:pPr>
        <w:pStyle w:val="ContactInf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ACADEMIC PROJECT</w:t>
      </w:r>
    </w:p>
    <w:p w14:paraId="16E7D021" w14:textId="6FD3D2D5" w:rsidR="00422A90" w:rsidRPr="00BE6093" w:rsidRDefault="00422A90" w:rsidP="00AF4718">
      <w:pPr>
        <w:pStyle w:val="ContactInf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E6093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Title:</w:t>
      </w:r>
      <w:r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 Study on Industrial Relations and Workforce Productivity</w:t>
      </w:r>
      <w:r w:rsidR="0076106F" w:rsidRPr="00BE609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14:paraId="620A8BB5" w14:textId="77777777" w:rsidR="00422A90" w:rsidRPr="00BE6093" w:rsidRDefault="00422A90" w:rsidP="00AF4718">
      <w:pPr>
        <w:pStyle w:val="ContactInf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BC979A3" w14:textId="77777777" w:rsidR="00422A90" w:rsidRPr="00BE6093" w:rsidRDefault="00422A90" w:rsidP="00AF4718">
      <w:pPr>
        <w:pStyle w:val="ContactInfo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E609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Conducted employee surveys and collected primary data.</w:t>
      </w:r>
    </w:p>
    <w:p w14:paraId="2A0A826C" w14:textId="77777777" w:rsidR="00422A90" w:rsidRPr="00BE6093" w:rsidRDefault="00422A90" w:rsidP="00AF4718">
      <w:pPr>
        <w:pStyle w:val="ContactInfo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E609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Analyzed data and prepared reports.</w:t>
      </w:r>
    </w:p>
    <w:p w14:paraId="0C4EFF21" w14:textId="59FF1662" w:rsidR="00422A90" w:rsidRPr="00BE6093" w:rsidRDefault="00422A90" w:rsidP="00AF4718">
      <w:pPr>
        <w:pStyle w:val="ContactInfo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E609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Suggested measures to improve employee productivity and industrial relations.</w:t>
      </w:r>
    </w:p>
    <w:p w14:paraId="01BEF1BE" w14:textId="77777777" w:rsidR="0076106F" w:rsidRPr="00BE6093" w:rsidRDefault="0076106F" w:rsidP="00AF4718">
      <w:pPr>
        <w:pStyle w:val="ContactInf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AF86A39" w14:textId="4EB540AB" w:rsidR="004920DA" w:rsidRPr="00BE6093" w:rsidRDefault="001A4A0D" w:rsidP="00AF4718">
      <w:pPr>
        <w:pStyle w:val="ContactInf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BE609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TECHNICAL SKILLS</w:t>
      </w:r>
    </w:p>
    <w:p w14:paraId="27100618" w14:textId="77777777" w:rsidR="004920DA" w:rsidRPr="00BE6093" w:rsidRDefault="004920DA" w:rsidP="00AF4718">
      <w:pPr>
        <w:pStyle w:val="ContactInfo"/>
        <w:numPr>
          <w:ilvl w:val="0"/>
          <w:numId w:val="13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MS Excel</w:t>
      </w:r>
    </w:p>
    <w:p w14:paraId="74D19BEF" w14:textId="78A2A036" w:rsidR="00CD561B" w:rsidRPr="00BE6093" w:rsidRDefault="00CD561B" w:rsidP="00AF4718">
      <w:pPr>
        <w:pStyle w:val="ContactInfo"/>
        <w:numPr>
          <w:ilvl w:val="0"/>
          <w:numId w:val="13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MS Word</w:t>
      </w:r>
    </w:p>
    <w:p w14:paraId="2CC68416" w14:textId="77777777" w:rsidR="004920DA" w:rsidRPr="00BE6093" w:rsidRDefault="004920DA" w:rsidP="00AF4718">
      <w:pPr>
        <w:pStyle w:val="ContactInfo"/>
        <w:numPr>
          <w:ilvl w:val="0"/>
          <w:numId w:val="13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MS PowerPoint</w:t>
      </w:r>
    </w:p>
    <w:p w14:paraId="56C610C4" w14:textId="77777777" w:rsidR="004920DA" w:rsidRPr="00BE6093" w:rsidRDefault="004920DA" w:rsidP="00AF4718">
      <w:pPr>
        <w:pStyle w:val="ContactInfo"/>
        <w:numPr>
          <w:ilvl w:val="0"/>
          <w:numId w:val="13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Diploma in Computer Applications (DCA)</w:t>
      </w:r>
    </w:p>
    <w:p w14:paraId="077E01B4" w14:textId="559B92FE" w:rsidR="004920DA" w:rsidRPr="00BE6093" w:rsidRDefault="004920DA" w:rsidP="00AF4718">
      <w:pPr>
        <w:pStyle w:val="ContactInfo"/>
        <w:numPr>
          <w:ilvl w:val="0"/>
          <w:numId w:val="13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TallyPrime</w:t>
      </w:r>
    </w:p>
    <w:p w14:paraId="08140958" w14:textId="77777777" w:rsidR="004920DA" w:rsidRPr="00BE6093" w:rsidRDefault="004920DA" w:rsidP="00AF4718">
      <w:pPr>
        <w:pStyle w:val="ContactInfo"/>
        <w:numPr>
          <w:ilvl w:val="0"/>
          <w:numId w:val="13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Internet &amp; Email</w:t>
      </w:r>
    </w:p>
    <w:p w14:paraId="396E77B7" w14:textId="46B5A589" w:rsidR="00CD561B" w:rsidRPr="00BE6093" w:rsidRDefault="00CD561B" w:rsidP="00AF4718">
      <w:pPr>
        <w:pStyle w:val="ContactInfo"/>
        <w:numPr>
          <w:ilvl w:val="0"/>
          <w:numId w:val="13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Basic computer knowledge</w:t>
      </w:r>
    </w:p>
    <w:p w14:paraId="73956771" w14:textId="77777777" w:rsidR="003A4C6B" w:rsidRPr="00BE6093" w:rsidRDefault="003A4C6B" w:rsidP="00AF4718">
      <w:pPr>
        <w:pStyle w:val="ContactInfo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497C2762" w14:textId="738C1BCD" w:rsidR="003A4C6B" w:rsidRPr="00BE6093" w:rsidRDefault="003A4C6B" w:rsidP="00AF4718">
      <w:pPr>
        <w:pStyle w:val="ContactInf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CERTIFICATES</w:t>
      </w:r>
    </w:p>
    <w:p w14:paraId="75DCEBE6" w14:textId="36B94868" w:rsidR="00B5598C" w:rsidRPr="00BE6093" w:rsidRDefault="00C150C4" w:rsidP="00AF4718">
      <w:pPr>
        <w:pStyle w:val="ContactInfo"/>
        <w:numPr>
          <w:ilvl w:val="0"/>
          <w:numId w:val="16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TALLY PRIME </w:t>
      </w:r>
    </w:p>
    <w:p w14:paraId="2785F592" w14:textId="685A2CFA" w:rsidR="00C150C4" w:rsidRPr="00BE6093" w:rsidRDefault="00AF531A" w:rsidP="00AF4718">
      <w:pPr>
        <w:pStyle w:val="ContactInfo"/>
        <w:numPr>
          <w:ilvl w:val="0"/>
          <w:numId w:val="16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Skills</w:t>
      </w:r>
      <w:r w:rsidR="00963A25"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B</w:t>
      </w: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uild- customer engagement </w:t>
      </w:r>
      <w:r w:rsidR="00963A25"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: </w:t>
      </w:r>
      <w:r w:rsidR="00E7774E"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Problem solving </w:t>
      </w:r>
      <w:r w:rsidR="00403CB2"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</w:t>
      </w: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nd </w:t>
      </w:r>
      <w:r w:rsidR="00974362"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process control. </w:t>
      </w:r>
    </w:p>
    <w:p w14:paraId="4A229ABB" w14:textId="1D819B6B" w:rsidR="00974362" w:rsidRPr="00BE6093" w:rsidRDefault="00614348" w:rsidP="00AF4718">
      <w:pPr>
        <w:pStyle w:val="ContactInfo"/>
        <w:numPr>
          <w:ilvl w:val="0"/>
          <w:numId w:val="16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Artificial intelligence</w:t>
      </w:r>
      <w:r w:rsidR="00C5715E"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5A25F8"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fundamentals</w:t>
      </w:r>
    </w:p>
    <w:p w14:paraId="37B2865C" w14:textId="560BDAEF" w:rsidR="005A25F8" w:rsidRPr="00BE6093" w:rsidRDefault="006F524C" w:rsidP="00AF4718">
      <w:pPr>
        <w:pStyle w:val="ContactInfo"/>
        <w:numPr>
          <w:ilvl w:val="0"/>
          <w:numId w:val="16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SkillsBuild- Communication and </w:t>
      </w:r>
      <w:r w:rsidR="00B969F9"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personality dynamics</w:t>
      </w:r>
    </w:p>
    <w:p w14:paraId="32892AE2" w14:textId="77777777" w:rsidR="006A0D58" w:rsidRPr="00BE6093" w:rsidRDefault="006A0D58" w:rsidP="00AF4718">
      <w:pPr>
        <w:pStyle w:val="ContactInfo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3299FDA1" w14:textId="608BA656" w:rsidR="006A0D58" w:rsidRPr="00BE6093" w:rsidRDefault="00EA68D2" w:rsidP="00AF4718">
      <w:pPr>
        <w:pStyle w:val="ContactInf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SOFT SKILLS</w:t>
      </w:r>
    </w:p>
    <w:p w14:paraId="3EDA0592" w14:textId="77777777" w:rsidR="004C1808" w:rsidRPr="00BE6093" w:rsidRDefault="004C1808" w:rsidP="00AF4718">
      <w:pPr>
        <w:pStyle w:val="ContactInfo"/>
        <w:numPr>
          <w:ilvl w:val="0"/>
          <w:numId w:val="15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Communication Skills</w:t>
      </w:r>
    </w:p>
    <w:p w14:paraId="4D14867C" w14:textId="77777777" w:rsidR="004C1808" w:rsidRPr="00BE6093" w:rsidRDefault="004C1808" w:rsidP="00AF4718">
      <w:pPr>
        <w:pStyle w:val="ContactInfo"/>
        <w:numPr>
          <w:ilvl w:val="0"/>
          <w:numId w:val="15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Teamwork</w:t>
      </w:r>
    </w:p>
    <w:p w14:paraId="277811B9" w14:textId="77777777" w:rsidR="004C1808" w:rsidRPr="00BE6093" w:rsidRDefault="004C1808" w:rsidP="00AF4718">
      <w:pPr>
        <w:pStyle w:val="ContactInfo"/>
        <w:numPr>
          <w:ilvl w:val="0"/>
          <w:numId w:val="15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Leadership</w:t>
      </w:r>
    </w:p>
    <w:p w14:paraId="444CB568" w14:textId="77777777" w:rsidR="004C1808" w:rsidRPr="00BE6093" w:rsidRDefault="004C1808" w:rsidP="00AF4718">
      <w:pPr>
        <w:pStyle w:val="ContactInfo"/>
        <w:numPr>
          <w:ilvl w:val="0"/>
          <w:numId w:val="15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Problem Solving</w:t>
      </w:r>
    </w:p>
    <w:p w14:paraId="4DD83065" w14:textId="77777777" w:rsidR="004C1808" w:rsidRPr="00BE6093" w:rsidRDefault="004C1808" w:rsidP="00AF4718">
      <w:pPr>
        <w:pStyle w:val="ContactInfo"/>
        <w:numPr>
          <w:ilvl w:val="0"/>
          <w:numId w:val="15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Time Management</w:t>
      </w:r>
    </w:p>
    <w:p w14:paraId="79C575D1" w14:textId="77777777" w:rsidR="004C1808" w:rsidRPr="00BE6093" w:rsidRDefault="004C1808" w:rsidP="00AF4718">
      <w:pPr>
        <w:pStyle w:val="ContactInfo"/>
        <w:numPr>
          <w:ilvl w:val="0"/>
          <w:numId w:val="15"/>
        </w:numPr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Adaptability</w:t>
      </w:r>
    </w:p>
    <w:p w14:paraId="3E8A7619" w14:textId="77777777" w:rsidR="004C1808" w:rsidRPr="00BE6093" w:rsidRDefault="004C1808" w:rsidP="00AF4718">
      <w:pPr>
        <w:pStyle w:val="ContactInfo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B66566D" w14:textId="6156A082" w:rsidR="009E7AA3" w:rsidRPr="00BE6093" w:rsidRDefault="009E7AA3" w:rsidP="00AF4718">
      <w:pPr>
        <w:pStyle w:val="ContactInf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DECLARATION</w:t>
      </w:r>
    </w:p>
    <w:p w14:paraId="7EB2769B" w14:textId="6A355F90" w:rsidR="009E7AA3" w:rsidRPr="00BE6093" w:rsidRDefault="009E7AA3" w:rsidP="00AF4718">
      <w:pPr>
        <w:pStyle w:val="ContactInfo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BE609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</w:t>
      </w:r>
      <w:r w:rsidRPr="00BE609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 hereby declare that the information furnished above is true and correct to the best of my knowledge and belief.</w:t>
      </w:r>
    </w:p>
    <w:sectPr w:rsidR="009E7AA3" w:rsidRPr="00BE6093">
      <w:headerReference w:type="default" r:id="rId8"/>
      <w:footerReference w:type="default" r:id="rId9"/>
      <w:headerReference w:type="first" r:id="rId10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4654F" w14:textId="77777777" w:rsidR="0039373B" w:rsidRDefault="0039373B">
      <w:pPr>
        <w:spacing w:after="0" w:line="240" w:lineRule="auto"/>
      </w:pPr>
      <w:r>
        <w:separator/>
      </w:r>
    </w:p>
  </w:endnote>
  <w:endnote w:type="continuationSeparator" w:id="0">
    <w:p w14:paraId="34B82EBA" w14:textId="77777777" w:rsidR="0039373B" w:rsidRDefault="00393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5B7E1" w14:textId="77777777" w:rsidR="001C0084" w:rsidRDefault="007F7D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064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9E27C" w14:textId="77777777" w:rsidR="0039373B" w:rsidRDefault="0039373B">
      <w:pPr>
        <w:spacing w:after="0" w:line="240" w:lineRule="auto"/>
      </w:pPr>
      <w:r>
        <w:separator/>
      </w:r>
    </w:p>
  </w:footnote>
  <w:footnote w:type="continuationSeparator" w:id="0">
    <w:p w14:paraId="6464FAC6" w14:textId="77777777" w:rsidR="0039373B" w:rsidRDefault="00393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0507" w14:textId="77777777" w:rsidR="001C0084" w:rsidRDefault="007F7DC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93C1610" wp14:editId="11276DD5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AC24BD7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">
              <v:rect id="Rectangle 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A0769" w14:textId="77777777" w:rsidR="001C0084" w:rsidRDefault="007F7DC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0AD4E2F" wp14:editId="039D37B2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7BF1A78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">
              <v:rect id="Rectangle 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1C2E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A4D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F14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24F8E"/>
    <w:multiLevelType w:val="hybridMultilevel"/>
    <w:tmpl w:val="94924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BB51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C16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574268">
    <w:abstractNumId w:val="9"/>
  </w:num>
  <w:num w:numId="2" w16cid:durableId="315770869">
    <w:abstractNumId w:val="7"/>
  </w:num>
  <w:num w:numId="3" w16cid:durableId="1756823674">
    <w:abstractNumId w:val="6"/>
  </w:num>
  <w:num w:numId="4" w16cid:durableId="961378245">
    <w:abstractNumId w:val="5"/>
  </w:num>
  <w:num w:numId="5" w16cid:durableId="1155298436">
    <w:abstractNumId w:val="4"/>
  </w:num>
  <w:num w:numId="6" w16cid:durableId="1767572250">
    <w:abstractNumId w:val="8"/>
  </w:num>
  <w:num w:numId="7" w16cid:durableId="746462770">
    <w:abstractNumId w:val="3"/>
  </w:num>
  <w:num w:numId="8" w16cid:durableId="1258557973">
    <w:abstractNumId w:val="2"/>
  </w:num>
  <w:num w:numId="9" w16cid:durableId="1614434493">
    <w:abstractNumId w:val="1"/>
  </w:num>
  <w:num w:numId="10" w16cid:durableId="910235850">
    <w:abstractNumId w:val="0"/>
  </w:num>
  <w:num w:numId="11" w16cid:durableId="2008634418">
    <w:abstractNumId w:val="13"/>
  </w:num>
  <w:num w:numId="12" w16cid:durableId="1975330166">
    <w:abstractNumId w:val="15"/>
  </w:num>
  <w:num w:numId="13" w16cid:durableId="1608611202">
    <w:abstractNumId w:val="12"/>
  </w:num>
  <w:num w:numId="14" w16cid:durableId="45106755">
    <w:abstractNumId w:val="10"/>
  </w:num>
  <w:num w:numId="15" w16cid:durableId="1987858629">
    <w:abstractNumId w:val="14"/>
  </w:num>
  <w:num w:numId="16" w16cid:durableId="16909130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3B"/>
    <w:rsid w:val="0000092C"/>
    <w:rsid w:val="00047CB1"/>
    <w:rsid w:val="001517DB"/>
    <w:rsid w:val="001A4A0D"/>
    <w:rsid w:val="001C0084"/>
    <w:rsid w:val="00233829"/>
    <w:rsid w:val="002B1901"/>
    <w:rsid w:val="002F5E90"/>
    <w:rsid w:val="0039373B"/>
    <w:rsid w:val="003A4C6B"/>
    <w:rsid w:val="003C1C78"/>
    <w:rsid w:val="00403CB2"/>
    <w:rsid w:val="00422A90"/>
    <w:rsid w:val="00451ACD"/>
    <w:rsid w:val="004920DA"/>
    <w:rsid w:val="004C1808"/>
    <w:rsid w:val="005A25F8"/>
    <w:rsid w:val="005A2E86"/>
    <w:rsid w:val="005B74DE"/>
    <w:rsid w:val="005F4901"/>
    <w:rsid w:val="00614348"/>
    <w:rsid w:val="006A0D58"/>
    <w:rsid w:val="006E2C4D"/>
    <w:rsid w:val="006F524C"/>
    <w:rsid w:val="0076106F"/>
    <w:rsid w:val="007F0858"/>
    <w:rsid w:val="007F0AAB"/>
    <w:rsid w:val="007F7DCE"/>
    <w:rsid w:val="008D4ABE"/>
    <w:rsid w:val="008E3544"/>
    <w:rsid w:val="00931612"/>
    <w:rsid w:val="00963A25"/>
    <w:rsid w:val="00974362"/>
    <w:rsid w:val="00992004"/>
    <w:rsid w:val="009E7AA3"/>
    <w:rsid w:val="00A55B25"/>
    <w:rsid w:val="00AD075F"/>
    <w:rsid w:val="00AF4718"/>
    <w:rsid w:val="00AF531A"/>
    <w:rsid w:val="00B5598C"/>
    <w:rsid w:val="00B969F9"/>
    <w:rsid w:val="00BA6E6D"/>
    <w:rsid w:val="00BE6093"/>
    <w:rsid w:val="00C05C70"/>
    <w:rsid w:val="00C150C4"/>
    <w:rsid w:val="00C476AB"/>
    <w:rsid w:val="00C56A8B"/>
    <w:rsid w:val="00C5715E"/>
    <w:rsid w:val="00C722E7"/>
    <w:rsid w:val="00CA1EC4"/>
    <w:rsid w:val="00CC2166"/>
    <w:rsid w:val="00CD561B"/>
    <w:rsid w:val="00CE4CC7"/>
    <w:rsid w:val="00DC19AB"/>
    <w:rsid w:val="00DE0861"/>
    <w:rsid w:val="00DF5681"/>
    <w:rsid w:val="00E42984"/>
    <w:rsid w:val="00E7774E"/>
    <w:rsid w:val="00EA68D2"/>
    <w:rsid w:val="00EC0642"/>
    <w:rsid w:val="00F23B03"/>
    <w:rsid w:val="00FC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160DE"/>
  <w15:chartTrackingRefBased/>
  <w15:docId w15:val="{CF130A24-4988-654D-BC2A-F4344326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paragraph" w:styleId="NormalWeb">
    <w:name w:val="Normal (Web)"/>
    <w:basedOn w:val="Normal"/>
    <w:uiPriority w:val="99"/>
    <w:semiHidden/>
    <w:unhideWhenUsed/>
    <w:rsid w:val="00F23B0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7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99B40B86-3F72-954E-B9B6-A4CD4DC8480A%7dTF7c0005ae-d204-487f-b5c6-321de9c2a6c7ef82369d-b9a7677cdd36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B3332C40AC1144B5C722A552D15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9AF56-40E5-E245-B6C1-E0439F6458FA}"/>
      </w:docPartPr>
      <w:docPartBody>
        <w:p w:rsidR="00BE3835" w:rsidRDefault="00BE3835">
          <w:pPr>
            <w:pStyle w:val="CBB3332C40AC1144B5C722A552D15CCD"/>
          </w:pPr>
          <w:r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35"/>
    <w:rsid w:val="00451ACD"/>
    <w:rsid w:val="00BE3835"/>
    <w:rsid w:val="00CC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B3332C40AC1144B5C722A552D15CCD">
    <w:name w:val="CBB3332C40AC1144B5C722A552D15C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geethabamba 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%7b99B40B86-3F72-954E-B9B6-A4CD4DC8480A%7dTF7c0005ae-d204-487f-b5c6-321de9c2a6c7ef82369d-b9a7677cdd36.dotx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geethageetha07062004@gmail.com</dc:creator>
  <cp:keywords/>
  <cp:lastModifiedBy>geethageetha07062004@gmail.com</cp:lastModifiedBy>
  <cp:revision>2</cp:revision>
  <dcterms:created xsi:type="dcterms:W3CDTF">2026-10-07T05:54:00Z</dcterms:created>
  <dcterms:modified xsi:type="dcterms:W3CDTF">2026-10-07T05:54:00Z</dcterms:modified>
</cp:coreProperties>
</file>